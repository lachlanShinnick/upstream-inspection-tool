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66F5B" w14:textId="77777777" w:rsidR="003A1371" w:rsidRDefault="003A1371" w:rsidP="00543E32">
      <w:pPr>
        <w:pStyle w:val="PR05--Bodycopy"/>
        <w:spacing w:before="60" w:after="60"/>
        <w:rPr>
          <w:rFonts w:asciiTheme="majorHAnsi" w:hAnsiTheme="majorHAnsi" w:cstheme="majorHAnsi"/>
          <w:b/>
          <w:bCs/>
          <w:color w:val="auto"/>
          <w:sz w:val="16"/>
          <w:szCs w:val="16"/>
          <w:lang w:val="en-AU"/>
        </w:rPr>
      </w:pPr>
    </w:p>
    <w:p w14:paraId="53E9E2E1" w14:textId="4355E178" w:rsidR="003A1371" w:rsidRDefault="003A1371" w:rsidP="00543E32">
      <w:pPr>
        <w:pStyle w:val="PR05--Bodycopy"/>
        <w:spacing w:before="60" w:after="60"/>
        <w:rPr>
          <w:rFonts w:asciiTheme="majorHAnsi" w:hAnsiTheme="majorHAnsi" w:cstheme="majorHAnsi"/>
          <w:b/>
          <w:bCs/>
          <w:color w:val="auto"/>
          <w:sz w:val="16"/>
          <w:szCs w:val="16"/>
          <w:lang w:val="en-AU"/>
        </w:rPr>
      </w:pPr>
    </w:p>
    <w:p w14:paraId="50B7A131" w14:textId="2FAFC485" w:rsidR="003A1371" w:rsidRDefault="003A1371" w:rsidP="00543E32">
      <w:pPr>
        <w:pStyle w:val="PR05--Bodycopy"/>
        <w:spacing w:before="60" w:after="60"/>
        <w:rPr>
          <w:rFonts w:asciiTheme="majorHAnsi" w:hAnsiTheme="majorHAnsi" w:cstheme="majorHAnsi"/>
          <w:b/>
          <w:bCs/>
          <w:color w:val="auto"/>
          <w:sz w:val="16"/>
          <w:szCs w:val="16"/>
          <w:lang w:val="en-AU"/>
        </w:rPr>
      </w:pPr>
    </w:p>
    <w:p w14:paraId="0512F57E" w14:textId="436087B7" w:rsidR="003A1371" w:rsidRDefault="003A1371" w:rsidP="00543E32">
      <w:pPr>
        <w:pStyle w:val="PR05--Bodycopy"/>
        <w:spacing w:before="60" w:after="60"/>
        <w:rPr>
          <w:rFonts w:asciiTheme="majorHAnsi" w:hAnsiTheme="majorHAnsi" w:cstheme="majorHAnsi"/>
          <w:b/>
          <w:bCs/>
          <w:color w:val="auto"/>
          <w:sz w:val="16"/>
          <w:szCs w:val="16"/>
          <w:lang w:val="en-AU"/>
        </w:rPr>
      </w:pPr>
    </w:p>
    <w:p w14:paraId="69434002" w14:textId="53FB8656" w:rsidR="003A1371" w:rsidRDefault="003A1371" w:rsidP="00543E32">
      <w:pPr>
        <w:pStyle w:val="PR05--Bodycopy"/>
        <w:spacing w:before="60" w:after="60"/>
        <w:rPr>
          <w:rFonts w:asciiTheme="majorHAnsi" w:hAnsiTheme="majorHAnsi" w:cstheme="majorHAnsi"/>
          <w:b/>
          <w:bCs/>
          <w:color w:val="auto"/>
          <w:sz w:val="16"/>
          <w:szCs w:val="16"/>
          <w:lang w:val="en-AU"/>
        </w:rPr>
      </w:pPr>
    </w:p>
    <w:p w14:paraId="735D6383" w14:textId="77777777" w:rsidR="003A1371" w:rsidRDefault="003A1371" w:rsidP="00543E32">
      <w:pPr>
        <w:pStyle w:val="PR05--Bodycopy"/>
        <w:spacing w:before="60" w:after="60"/>
        <w:rPr>
          <w:rFonts w:asciiTheme="majorHAnsi" w:hAnsiTheme="majorHAnsi" w:cstheme="majorHAnsi"/>
          <w:b/>
          <w:bCs/>
          <w:color w:val="auto"/>
          <w:sz w:val="16"/>
          <w:szCs w:val="16"/>
          <w:lang w:val="en-AU"/>
        </w:rPr>
      </w:pPr>
    </w:p>
    <w:p w14:paraId="10AE62D6" w14:textId="54C98E10" w:rsidR="003A1371" w:rsidRDefault="003A1371" w:rsidP="00543E32">
      <w:pPr>
        <w:pStyle w:val="PR05--Bodycopy"/>
        <w:spacing w:before="60" w:after="60"/>
        <w:rPr>
          <w:rFonts w:asciiTheme="majorHAnsi" w:hAnsiTheme="majorHAnsi" w:cstheme="majorHAnsi"/>
          <w:b/>
          <w:bCs/>
          <w:color w:val="auto"/>
          <w:sz w:val="16"/>
          <w:szCs w:val="16"/>
          <w:lang w:val="en-AU"/>
        </w:rPr>
      </w:pPr>
    </w:p>
    <w:p w14:paraId="535BE9E2" w14:textId="60BF835C" w:rsidR="003A1371" w:rsidRDefault="003A1371" w:rsidP="00543E32">
      <w:pPr>
        <w:pStyle w:val="PR05--Bodycopy"/>
        <w:spacing w:before="60" w:after="60"/>
        <w:rPr>
          <w:rFonts w:asciiTheme="majorHAnsi" w:hAnsiTheme="majorHAnsi" w:cstheme="majorHAnsi"/>
          <w:b/>
          <w:bCs/>
          <w:color w:val="auto"/>
          <w:sz w:val="16"/>
          <w:szCs w:val="16"/>
          <w:lang w:val="en-AU"/>
        </w:rPr>
      </w:pPr>
    </w:p>
    <w:p w14:paraId="2E1F5A7B" w14:textId="77777777" w:rsidR="003A1371" w:rsidRDefault="003A1371" w:rsidP="00543E32">
      <w:pPr>
        <w:pStyle w:val="PR05--Bodycopy"/>
        <w:spacing w:before="60" w:after="60"/>
        <w:rPr>
          <w:rFonts w:asciiTheme="majorHAnsi" w:hAnsiTheme="majorHAnsi" w:cstheme="majorHAnsi"/>
          <w:b/>
          <w:bCs/>
          <w:color w:val="auto"/>
          <w:sz w:val="16"/>
          <w:szCs w:val="16"/>
          <w:lang w:val="en-AU"/>
        </w:rPr>
      </w:pPr>
    </w:p>
    <w:p w14:paraId="1BA25796" w14:textId="77777777" w:rsidR="00161D03" w:rsidRDefault="00161D03" w:rsidP="00543E32">
      <w:pPr>
        <w:pStyle w:val="PR05--Bodycopy"/>
        <w:spacing w:before="60" w:after="60"/>
        <w:rPr>
          <w:rFonts w:asciiTheme="majorHAnsi" w:hAnsiTheme="majorHAnsi" w:cstheme="majorHAnsi"/>
          <w:b/>
          <w:bCs/>
          <w:color w:val="auto"/>
          <w:sz w:val="16"/>
          <w:szCs w:val="16"/>
          <w:lang w:val="en-AU"/>
        </w:rPr>
      </w:pPr>
    </w:p>
    <w:p w14:paraId="28A5BDBF" w14:textId="77777777" w:rsidR="00161D03" w:rsidRDefault="00161D03" w:rsidP="00543E32">
      <w:pPr>
        <w:pStyle w:val="PR05--Bodycopy"/>
        <w:spacing w:before="60" w:after="60"/>
        <w:rPr>
          <w:rFonts w:asciiTheme="majorHAnsi" w:hAnsiTheme="majorHAnsi" w:cstheme="majorHAnsi"/>
          <w:b/>
          <w:bCs/>
          <w:color w:val="auto"/>
          <w:sz w:val="16"/>
          <w:szCs w:val="16"/>
          <w:lang w:val="en-AU"/>
        </w:rPr>
      </w:pPr>
    </w:p>
    <w:p w14:paraId="0E88467A" w14:textId="1D04769C" w:rsidR="003A1371" w:rsidRDefault="003A1371" w:rsidP="00543E32">
      <w:pPr>
        <w:pStyle w:val="PR05--Bodycopy"/>
        <w:spacing w:before="60" w:after="60"/>
        <w:rPr>
          <w:rFonts w:asciiTheme="majorHAnsi" w:hAnsiTheme="majorHAnsi" w:cstheme="majorHAnsi"/>
          <w:b/>
          <w:bCs/>
          <w:color w:val="auto"/>
          <w:sz w:val="16"/>
          <w:szCs w:val="16"/>
          <w:lang w:val="en-AU"/>
        </w:rPr>
      </w:pPr>
    </w:p>
    <w:p w14:paraId="4F4712AA" w14:textId="74A3F559" w:rsidR="003A1371" w:rsidRDefault="003A1371" w:rsidP="00543E32">
      <w:pPr>
        <w:pStyle w:val="PR05--Bodycopy"/>
        <w:spacing w:before="60" w:after="60"/>
        <w:rPr>
          <w:rFonts w:asciiTheme="majorHAnsi" w:hAnsiTheme="majorHAnsi" w:cstheme="majorHAnsi"/>
          <w:b/>
          <w:bCs/>
          <w:color w:val="auto"/>
          <w:sz w:val="16"/>
          <w:szCs w:val="16"/>
          <w:lang w:val="en-AU"/>
        </w:rPr>
      </w:pPr>
    </w:p>
    <w:p w14:paraId="51083F42" w14:textId="446F9E6B" w:rsidR="003A1371" w:rsidRDefault="003A1371" w:rsidP="00543E32">
      <w:pPr>
        <w:pStyle w:val="PR05--Bodycopy"/>
        <w:spacing w:before="60" w:after="60"/>
        <w:rPr>
          <w:rFonts w:asciiTheme="majorHAnsi" w:hAnsiTheme="majorHAnsi" w:cstheme="majorHAnsi"/>
          <w:b/>
          <w:bCs/>
          <w:color w:val="auto"/>
          <w:sz w:val="16"/>
          <w:szCs w:val="16"/>
          <w:lang w:val="en-AU"/>
        </w:rPr>
      </w:pPr>
    </w:p>
    <w:p w14:paraId="091D47BD" w14:textId="77777777" w:rsidR="003A1371" w:rsidRDefault="003A1371" w:rsidP="00543E32">
      <w:pPr>
        <w:pStyle w:val="PR05--Bodycopy"/>
        <w:spacing w:before="60" w:after="60"/>
        <w:rPr>
          <w:rFonts w:asciiTheme="majorHAnsi" w:hAnsiTheme="majorHAnsi" w:cstheme="majorHAnsi"/>
          <w:b/>
          <w:bCs/>
          <w:color w:val="auto"/>
          <w:sz w:val="16"/>
          <w:szCs w:val="16"/>
          <w:lang w:val="en-AU"/>
        </w:rPr>
      </w:pPr>
    </w:p>
    <w:p w14:paraId="188A8E99" w14:textId="77777777" w:rsidR="003A1371" w:rsidRDefault="003A1371" w:rsidP="00543E32">
      <w:pPr>
        <w:pStyle w:val="PR05--Bodycopy"/>
        <w:spacing w:before="60" w:after="60"/>
        <w:rPr>
          <w:rFonts w:asciiTheme="majorHAnsi" w:hAnsiTheme="majorHAnsi" w:cstheme="majorHAnsi"/>
          <w:b/>
          <w:bCs/>
          <w:color w:val="auto"/>
          <w:sz w:val="16"/>
          <w:szCs w:val="16"/>
          <w:lang w:val="en-AU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8187"/>
      </w:tblGrid>
      <w:tr w:rsidR="003A1371" w:rsidRPr="000827BE" w14:paraId="70D50574" w14:textId="77777777" w:rsidTr="003A1371">
        <w:tc>
          <w:tcPr>
            <w:tcW w:w="10450" w:type="dxa"/>
            <w:gridSpan w:val="2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351EEDFE" w14:textId="77777777" w:rsidR="007D439D" w:rsidRPr="007D439D" w:rsidRDefault="007D439D" w:rsidP="003A1371">
            <w:pPr>
              <w:pStyle w:val="PR05--Bodycopy"/>
              <w:spacing w:before="60" w:after="60"/>
              <w:rPr>
                <w:rFonts w:asciiTheme="majorHAnsi" w:hAnsiTheme="majorHAnsi" w:cstheme="majorHAnsi"/>
                <w:color w:val="auto"/>
                <w:sz w:val="16"/>
                <w:szCs w:val="16"/>
              </w:rPr>
            </w:pPr>
          </w:p>
          <w:p w14:paraId="11210118" w14:textId="59FCF72E" w:rsidR="003A1371" w:rsidRPr="000827BE" w:rsidRDefault="00BB6F07" w:rsidP="003A1371">
            <w:pPr>
              <w:pStyle w:val="PR05--Bodycopy"/>
              <w:spacing w:before="60" w:after="60"/>
              <w:rPr>
                <w:rFonts w:asciiTheme="majorHAnsi" w:hAnsiTheme="majorHAnsi" w:cstheme="majorHAnsi"/>
                <w:color w:val="auto"/>
                <w:sz w:val="56"/>
                <w:szCs w:val="56"/>
              </w:rPr>
            </w:pPr>
            <w:r>
              <w:rPr>
                <w:rFonts w:asciiTheme="majorHAnsi" w:hAnsiTheme="majorHAnsi" w:cstheme="majorHAnsi"/>
                <w:color w:val="auto"/>
                <w:sz w:val="56"/>
                <w:szCs w:val="56"/>
              </w:rPr>
              <w:t>Incident</w:t>
            </w:r>
            <w:r w:rsidR="00137BFD">
              <w:rPr>
                <w:rFonts w:asciiTheme="majorHAnsi" w:hAnsiTheme="majorHAnsi" w:cstheme="majorHAnsi"/>
                <w:color w:val="auto"/>
                <w:sz w:val="56"/>
                <w:szCs w:val="56"/>
              </w:rPr>
              <w:t xml:space="preserve"> Rep</w:t>
            </w:r>
            <w:r w:rsidR="006009E6">
              <w:rPr>
                <w:rFonts w:asciiTheme="majorHAnsi" w:hAnsiTheme="majorHAnsi" w:cstheme="majorHAnsi"/>
                <w:color w:val="auto"/>
                <w:sz w:val="56"/>
                <w:szCs w:val="56"/>
              </w:rPr>
              <w:t>ort</w:t>
            </w:r>
          </w:p>
          <w:p w14:paraId="7207F25F" w14:textId="0A6CCBF7" w:rsidR="003A1371" w:rsidRPr="000827BE" w:rsidRDefault="00BB6F07" w:rsidP="003A1371">
            <w:pPr>
              <w:pStyle w:val="PR05--Bodycopy"/>
              <w:spacing w:before="60" w:after="60"/>
              <w:rPr>
                <w:rFonts w:asciiTheme="majorHAns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{property_name}</w:t>
            </w:r>
          </w:p>
          <w:p w14:paraId="7314F87A" w14:textId="71EA117D" w:rsidR="003A1371" w:rsidRDefault="00BB6F07" w:rsidP="003A1371">
            <w:pPr>
              <w:pStyle w:val="PR05--Bodycopy"/>
              <w:spacing w:before="60" w:after="60"/>
              <w:rPr>
                <w:rFonts w:asciiTheme="majorHAns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 xml:space="preserve">{inspection_date}</w:t>
            </w:r>
            <w:r w:rsidR="00137BFD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/>
            </w:r>
            <w:r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 xml:space="preserve"/>
            </w:r>
            <w:r w:rsidR="00137BFD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/>
            </w:r>
            <w:r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 xml:space="preserve"/>
            </w:r>
          </w:p>
          <w:p w14:paraId="35469BD5" w14:textId="0DB85156" w:rsidR="008E2016" w:rsidRPr="000827BE" w:rsidRDefault="008E2016" w:rsidP="003A1371">
            <w:pPr>
              <w:pStyle w:val="PR05--Bodycopy"/>
              <w:spacing w:before="60" w:after="60"/>
              <w:rPr>
                <w:rFonts w:asciiTheme="majorHAnsi" w:hAnsiTheme="majorHAnsi" w:cstheme="majorHAnsi"/>
                <w:color w:val="auto"/>
                <w:sz w:val="16"/>
                <w:szCs w:val="16"/>
              </w:rPr>
            </w:pPr>
          </w:p>
        </w:tc>
      </w:tr>
      <w:tr w:rsidR="003A1371" w14:paraId="0EA74876" w14:textId="77777777" w:rsidTr="003A1371">
        <w:tc>
          <w:tcPr>
            <w:tcW w:w="2263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682182FC" w14:textId="38FA8BD6" w:rsidR="003A1371" w:rsidRDefault="003A1371" w:rsidP="003A1371">
            <w:pPr>
              <w:pStyle w:val="PR05--Bodycopy"/>
              <w:spacing w:before="60" w:after="60"/>
              <w:rPr>
                <w:rFonts w:asciiTheme="majorHAnsi" w:hAnsiTheme="majorHAnsi" w:cstheme="majorHAnsi"/>
                <w:b/>
                <w:bCs/>
                <w:color w:val="auto"/>
                <w:sz w:val="16"/>
                <w:szCs w:val="16"/>
              </w:rPr>
            </w:pPr>
          </w:p>
        </w:tc>
        <w:tc>
          <w:tcPr>
            <w:tcW w:w="8187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373F337E" w14:textId="11339637" w:rsidR="003A1371" w:rsidRPr="003A1371" w:rsidRDefault="003A1371" w:rsidP="003A1371">
            <w:pPr>
              <w:pStyle w:val="PR05--Bodycopy"/>
              <w:spacing w:before="60" w:after="60"/>
              <w:rPr>
                <w:rFonts w:asciiTheme="majorHAnsi" w:hAnsiTheme="majorHAnsi" w:cstheme="majorHAnsi"/>
                <w:color w:val="auto"/>
                <w:sz w:val="16"/>
                <w:szCs w:val="16"/>
              </w:rPr>
            </w:pPr>
          </w:p>
        </w:tc>
      </w:tr>
      <w:tr w:rsidR="003A1371" w14:paraId="7308AE4E" w14:textId="77777777" w:rsidTr="003A1371">
        <w:tc>
          <w:tcPr>
            <w:tcW w:w="22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CA5E28" w14:textId="7ED374C5" w:rsidR="003A1371" w:rsidRDefault="003A1371" w:rsidP="003A1371">
            <w:pPr>
              <w:pStyle w:val="PR05--Bodycopy"/>
              <w:spacing w:before="60" w:after="60"/>
              <w:rPr>
                <w:rFonts w:asciiTheme="majorHAnsi" w:hAnsiTheme="majorHAnsi" w:cstheme="majorHAnsi"/>
                <w:b/>
                <w:bCs/>
                <w:color w:val="auto"/>
                <w:sz w:val="16"/>
                <w:szCs w:val="16"/>
              </w:rPr>
            </w:pPr>
          </w:p>
        </w:tc>
        <w:tc>
          <w:tcPr>
            <w:tcW w:w="818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8AEF3C" w14:textId="03167E25" w:rsidR="003A1371" w:rsidRPr="003A1371" w:rsidRDefault="003A1371" w:rsidP="003A1371">
            <w:pPr>
              <w:pStyle w:val="PR05--Bodycopy"/>
              <w:spacing w:before="60" w:after="60"/>
              <w:rPr>
                <w:rFonts w:asciiTheme="majorHAnsi" w:hAnsiTheme="majorHAnsi" w:cstheme="majorHAnsi"/>
                <w:color w:val="auto"/>
                <w:sz w:val="16"/>
                <w:szCs w:val="16"/>
              </w:rPr>
            </w:pPr>
          </w:p>
        </w:tc>
      </w:tr>
    </w:tbl>
    <w:p w14:paraId="46DB9A34" w14:textId="77777777" w:rsidR="003A1371" w:rsidRDefault="003A1371" w:rsidP="00543E32">
      <w:pPr>
        <w:pStyle w:val="PR05--Bodycopy"/>
        <w:spacing w:before="60" w:after="60"/>
        <w:rPr>
          <w:rFonts w:asciiTheme="majorHAnsi" w:hAnsiTheme="majorHAnsi" w:cstheme="majorHAnsi"/>
          <w:b/>
          <w:bCs/>
          <w:color w:val="auto"/>
          <w:sz w:val="16"/>
          <w:szCs w:val="16"/>
          <w:lang w:val="en-AU"/>
        </w:rPr>
      </w:pPr>
    </w:p>
    <w:p w14:paraId="4710CE07" w14:textId="6ABCCEBD" w:rsidR="003A5B04" w:rsidRDefault="003A5B04" w:rsidP="00543E32">
      <w:pPr>
        <w:pStyle w:val="PR05--Bodycopy"/>
        <w:spacing w:before="60" w:after="60"/>
        <w:rPr>
          <w:rFonts w:asciiTheme="majorHAnsi" w:hAnsiTheme="majorHAnsi" w:cstheme="majorHAnsi"/>
          <w:color w:val="auto"/>
          <w:sz w:val="16"/>
          <w:szCs w:val="16"/>
          <w:lang w:val="en-AU"/>
        </w:rPr>
      </w:pPr>
    </w:p>
    <w:p w14:paraId="68540D96" w14:textId="7B9A2707" w:rsidR="003A5B04" w:rsidRDefault="003A5B04" w:rsidP="00543E32">
      <w:pPr>
        <w:pStyle w:val="PR05--Bodycopy"/>
        <w:spacing w:before="60" w:after="60"/>
        <w:rPr>
          <w:rFonts w:asciiTheme="majorHAnsi" w:hAnsiTheme="majorHAnsi" w:cstheme="majorHAnsi"/>
          <w:color w:val="auto"/>
          <w:sz w:val="16"/>
          <w:szCs w:val="16"/>
          <w:lang w:val="en-AU"/>
        </w:rPr>
      </w:pPr>
    </w:p>
    <w:p w14:paraId="63D83B31" w14:textId="20284560" w:rsidR="003A5B04" w:rsidRDefault="003A5B04" w:rsidP="00543E32">
      <w:pPr>
        <w:pStyle w:val="PR05--Bodycopy"/>
        <w:spacing w:before="60" w:after="60"/>
        <w:rPr>
          <w:rFonts w:asciiTheme="majorHAnsi" w:hAnsiTheme="majorHAnsi" w:cstheme="majorHAnsi"/>
          <w:color w:val="auto"/>
          <w:sz w:val="16"/>
          <w:szCs w:val="16"/>
          <w:lang w:val="en-AU"/>
        </w:rPr>
      </w:pPr>
    </w:p>
    <w:p w14:paraId="45D696A2" w14:textId="77777777" w:rsidR="00161D03" w:rsidRDefault="00360A91" w:rsidP="001E3460">
      <w:pPr>
        <w:pStyle w:val="NormalWeb"/>
        <w:spacing w:before="0" w:beforeAutospacing="0" w:after="0" w:afterAutospacing="0"/>
        <w:jc w:val="center"/>
        <w:rPr>
          <w:rFonts w:asciiTheme="majorHAnsi" w:hAnsiTheme="majorHAnsi" w:cstheme="majorHAnsi"/>
          <w:b/>
          <w:bCs/>
          <w:sz w:val="16"/>
          <w:szCs w:val="16"/>
        </w:rPr>
      </w:pPr>
      <w:r>
        <w:rPr>
          <w:rFonts w:asciiTheme="majorHAnsi" w:hAnsiTheme="majorHAnsi" w:cstheme="majorHAnsi"/>
          <w:b/>
          <w:bCs/>
          <w:sz w:val="16"/>
          <w:szCs w:val="16"/>
        </w:rPr>
        <w:br w:type="column"/>
      </w:r>
    </w:p>
    <w:tbl>
      <w:tblPr>
        <w:tblW w:w="10485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7083"/>
      </w:tblGrid>
      <w:tr w:rsidR="00161D03" w:rsidRPr="00EA6E9A" w14:paraId="256A2BD0" w14:textId="77777777" w:rsidTr="004C0D88">
        <w:trPr>
          <w:trHeight w:val="397"/>
        </w:trPr>
        <w:tc>
          <w:tcPr>
            <w:tcW w:w="10485" w:type="dxa"/>
            <w:gridSpan w:val="4"/>
            <w:tcBorders>
              <w:right w:val="nil"/>
            </w:tcBorders>
            <w:shd w:val="clear" w:color="auto" w:fill="D9D9D9" w:themeFill="background1" w:themeFillShade="D9"/>
            <w:noWrap/>
            <w:vAlign w:val="center"/>
          </w:tcPr>
          <w:p w14:paraId="545D96AC" w14:textId="6D3DA1DA" w:rsidR="00161D03" w:rsidRPr="00EA6E9A" w:rsidRDefault="002829E3" w:rsidP="001C525F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sz w:val="16"/>
                <w:szCs w:val="16"/>
                <w:lang w:eastAsia="en-AU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16"/>
                <w:szCs w:val="16"/>
                <w:lang w:eastAsia="en-AU"/>
              </w:rPr>
              <w:t>Incident Report</w:t>
            </w:r>
          </w:p>
        </w:tc>
      </w:tr>
      <w:tr w:rsidR="00C266C5" w:rsidRPr="00EA6E9A" w14:paraId="2D020FCC" w14:textId="77777777" w:rsidTr="004C0D88">
        <w:trPr>
          <w:trHeight w:val="397"/>
        </w:trPr>
        <w:tc>
          <w:tcPr>
            <w:tcW w:w="1134" w:type="dxa"/>
            <w:tcBorders>
              <w:right w:val="nil"/>
            </w:tcBorders>
            <w:shd w:val="clear" w:color="auto" w:fill="F2F2F2" w:themeFill="background1" w:themeFillShade="F2"/>
            <w:noWrap/>
            <w:vAlign w:val="center"/>
          </w:tcPr>
          <w:p w14:paraId="6105D633" w14:textId="6794CD65" w:rsidR="00C266C5" w:rsidRPr="00EA6E9A" w:rsidRDefault="00C266C5" w:rsidP="00A4561C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sz w:val="16"/>
                <w:szCs w:val="16"/>
                <w:lang w:eastAsia="en-AU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16"/>
                <w:szCs w:val="16"/>
                <w:lang w:eastAsia="en-AU"/>
              </w:rPr>
              <w:t>Date:</w:t>
            </w:r>
          </w:p>
        </w:tc>
        <w:tc>
          <w:tcPr>
            <w:tcW w:w="1134" w:type="dxa"/>
            <w:tcBorders>
              <w:right w:val="nil"/>
            </w:tcBorders>
            <w:shd w:val="clear" w:color="auto" w:fill="F2F2F2" w:themeFill="background1" w:themeFillShade="F2"/>
            <w:vAlign w:val="center"/>
          </w:tcPr>
          <w:p w14:paraId="37F73E04" w14:textId="258A80CE" w:rsidR="00C266C5" w:rsidRPr="004C0D88" w:rsidRDefault="00C266C5" w:rsidP="00A4561C">
            <w:pPr>
              <w:jc w:val="center"/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  <w:lang w:eastAsia="en-AU"/>
              </w:rPr>
            </w:pPr>
            <w:r>
              <w:rPr>
                <w:rFonts w:asciiTheme="majorHAnsi" w:hAnsiTheme="majorHAnsi" w:cstheme="majorHAnsi"/>
                <w:color w:val="000000"/>
                <w:sz w:val="16"/>
                <w:szCs w:val="16"/>
              </w:rPr>
              <w:t xml:space="preserve">{inspection_date}</w:t>
            </w:r>
          </w:p>
        </w:tc>
        <w:tc>
          <w:tcPr>
            <w:tcW w:w="1134" w:type="dxa"/>
            <w:tcBorders>
              <w:right w:val="nil"/>
            </w:tcBorders>
            <w:shd w:val="clear" w:color="auto" w:fill="F2F2F2" w:themeFill="background1" w:themeFillShade="F2"/>
            <w:vAlign w:val="center"/>
          </w:tcPr>
          <w:p w14:paraId="2312F0FA" w14:textId="3A59E887" w:rsidR="00C266C5" w:rsidRPr="00EA6E9A" w:rsidRDefault="004C0D88" w:rsidP="00A4561C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sz w:val="16"/>
                <w:szCs w:val="16"/>
                <w:lang w:eastAsia="en-AU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16"/>
                <w:szCs w:val="16"/>
                <w:lang w:eastAsia="en-AU"/>
              </w:rPr>
              <w:t>Property:</w:t>
            </w:r>
          </w:p>
        </w:tc>
        <w:tc>
          <w:tcPr>
            <w:tcW w:w="7083" w:type="dxa"/>
            <w:tcBorders>
              <w:right w:val="nil"/>
            </w:tcBorders>
            <w:shd w:val="clear" w:color="auto" w:fill="F2F2F2" w:themeFill="background1" w:themeFillShade="F2"/>
            <w:vAlign w:val="center"/>
          </w:tcPr>
          <w:p w14:paraId="56F9175C" w14:textId="08773A57" w:rsidR="00C266C5" w:rsidRPr="00EA6E9A" w:rsidRDefault="00C266C5" w:rsidP="004C0D88">
            <w:pPr>
              <w:rPr>
                <w:rFonts w:asciiTheme="majorHAnsi" w:eastAsia="Times New Roman" w:hAnsiTheme="majorHAnsi" w:cstheme="majorHAnsi"/>
                <w:b/>
                <w:bCs/>
                <w:color w:val="000000"/>
                <w:sz w:val="16"/>
                <w:szCs w:val="16"/>
                <w:lang w:eastAsia="en-AU"/>
              </w:rPr>
            </w:pPr>
            <w:r>
              <w:rPr>
                <w:rFonts w:asciiTheme="majorHAnsi" w:hAnsiTheme="majorHAnsi" w:cstheme="majorHAnsi"/>
                <w:color w:val="000000"/>
                <w:sz w:val="16"/>
                <w:szCs w:val="16"/>
              </w:rPr>
              <w:t xml:space="preserve">{property_name}</w:t>
            </w:r>
          </w:p>
        </w:tc>
      </w:tr>
      <w:tr w:rsidR="00C266C5" w:rsidRPr="00EA6E9A" w14:paraId="7ED5DA5A" w14:textId="77777777" w:rsidTr="004C0D88">
        <w:trPr>
          <w:trHeight w:val="397"/>
        </w:trPr>
        <w:tc>
          <w:tcPr>
            <w:tcW w:w="10485" w:type="dxa"/>
            <w:gridSpan w:val="4"/>
            <w:tcBorders>
              <w:right w:val="nil"/>
            </w:tcBorders>
            <w:vAlign w:val="center"/>
          </w:tcPr>
          <w:p w14:paraId="747670E4" w14:textId="55A71FEB" w:rsidR="00C266C5" w:rsidRPr="00EA6E9A" w:rsidRDefault="00C266C5" w:rsidP="00A4561C">
            <w:pPr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  <w:lang w:eastAsia="en-AU"/>
              </w:rPr>
            </w:pPr>
            <w:r>
              <w:rPr>
                <w:rFonts w:asciiTheme="majorHAnsi" w:hAnsiTheme="majorHAnsi" w:cstheme="majorHAnsi"/>
                <w:color w:val="000000"/>
                <w:sz w:val="16"/>
                <w:szCs w:val="16"/>
              </w:rPr>
              <w:t xml:space="preserve">{-w:tr notes}{text}{/notes}</w:t>
            </w:r>
          </w:p>
        </w:tc>
      </w:tr>
    </w:tbl>
    <w:p w14:paraId="3D2B60A5" w14:textId="69779366" w:rsidR="007C267D" w:rsidRDefault="007C267D" w:rsidP="007D50BF">
      <w:pPr>
        <w:pStyle w:val="NormalWeb"/>
        <w:spacing w:before="0" w:beforeAutospacing="0" w:after="0" w:afterAutospacing="0"/>
        <w:rPr>
          <w:rFonts w:asciiTheme="majorHAnsi" w:hAnsiTheme="majorHAnsi" w:cstheme="majorHAnsi"/>
          <w:b/>
          <w:bCs/>
          <w:sz w:val="16"/>
          <w:szCs w:val="16"/>
        </w:rPr>
      </w:pPr>
    </w:p>
    <w:p w14:paraId="14659FA3" w14:textId="53A36A7F" w:rsidR="007D50BF" w:rsidRPr="004C0D88" w:rsidRDefault="00F37B19" w:rsidP="007D50BF">
      <w:pPr>
        <w:pStyle w:val="NormalWeb"/>
        <w:spacing w:before="0" w:beforeAutospacing="0" w:after="0" w:afterAutospacing="0"/>
        <w:rPr>
          <w:rFonts w:asciiTheme="majorHAnsi" w:hAnsiTheme="majorHAnsi" w:cstheme="majorHAnsi"/>
          <w:b/>
          <w:bCs/>
          <w:sz w:val="16"/>
          <w:szCs w:val="16"/>
        </w:rPr>
        <w:sectPr w:rsidR="007D50BF" w:rsidRPr="004C0D88" w:rsidSect="00544F0D">
          <w:headerReference w:type="default" r:id="rId11"/>
          <w:footerReference w:type="default" r:id="rId12"/>
          <w:headerReference w:type="first" r:id="rId13"/>
          <w:type w:val="continuous"/>
          <w:pgSz w:w="11900" w:h="16840"/>
          <w:pgMar w:top="720" w:right="720" w:bottom="720" w:left="720" w:header="705" w:footer="335" w:gutter="0"/>
          <w:cols w:space="708"/>
          <w:docGrid w:linePitch="326"/>
        </w:sectPr>
      </w:pPr>
    </w:p>
    <w:p w14:paraId="145269E9" w14:textId="77777777" w:rsidR="00202161" w:rsidRPr="004C0D88" w:rsidRDefault="00202161" w:rsidP="007D50BF">
      <w:pPr>
        <w:pStyle w:val="NormalWeb"/>
        <w:spacing w:before="0" w:beforeAutospacing="0" w:after="0" w:afterAutospacing="0"/>
        <w:rPr>
          <w:rFonts w:asciiTheme="majorHAnsi" w:hAnsiTheme="majorHAnsi" w:cstheme="majorHAnsi"/>
          <w:b/>
          <w:bCs/>
          <w:sz w:val="16"/>
          <w:szCs w:val="16"/>
        </w:rPr>
        <w:sectPr w:rsidR="00202161" w:rsidSect="007D50BF">
          <w:type w:val="nextPage"/>
          <w:pgSz w:w="11900" w:h="16840"/>
          <w:pgMar w:top="720" w:right="720" w:bottom="720" w:left="720" w:header="705" w:footer="335" w:gutter="0"/>
          <w:cols w:space="113"/>
          <w:docGrid w:linePitch="326"/>
        </w:sectPr>
      </w:pPr>
    </w:p>
    <w:p>
      <w:pPr>
        <w:spacing w:after="0" w:line="240" w:lineRule="auto"/>
        <w:rPr>
          <w:sz w:val="2"/>
          <w:szCs w:val="2"/>
        </w:rPr>
      </w:pPr>
      <w:r>
        <w:rPr>
          <w:sz w:val="2"/>
          <w:szCs w:val="2"/>
        </w:rPr>
        <w:t>{#photo_rows}</w:t>
      </w:r>
    </w:p>
    <w:tbl>
      <w:tblPr>
        <w:tblW w:w="1045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1" w:noVBand="1"/>
      </w:tblPr>
      <w:tblGrid>
        <w:gridCol w:w="3486"/>
        <w:gridCol w:w="3486"/>
        <w:gridCol w:w="3486"/>
      </w:tblGrid>
      <w:tr>
        <w:trPr>
          <w:cantSplit/>
        </w:trPr>
        <w:tc>
          <w:tcPr>
            <w:tcW w:w="3486" w:type="dxa"/>
            <w:vAlign w:val="top"/>
          </w:tcPr>
          <w:p>
            <w:pPr>
              <w:spacing w:after="0" w:line="240" w:lineRule="auto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  <w:t>{#c1}</w:t>
            </w:r>
          </w:p>
          <w:tbl>
            <w:tblPr>
              <w:tblStyle w:val="TableGrid"/>
              <w:tblW w:w="0" w:type="auto"/>
              <w:tblBorders>
                <w:top w:val="single" w:sz="4" w:space="0" w:color="A6A6A6" w:themeColor="background1" w:themeShade="A6"/>
                <w:left w:val="single" w:sz="4" w:space="0" w:color="A6A6A6" w:themeColor="background1" w:themeShade="A6"/>
                <w:bottom w:val="single" w:sz="4" w:space="0" w:color="A6A6A6" w:themeColor="background1" w:themeShade="A6"/>
                <w:right w:val="single" w:sz="4" w:space="0" w:color="A6A6A6" w:themeColor="background1" w:themeShade="A6"/>
                <w:insideH w:val="single" w:sz="4" w:space="0" w:color="A6A6A6" w:themeColor="background1" w:themeShade="A6"/>
                <w:insideV w:val="single" w:sz="4" w:space="0" w:color="A6A6A6" w:themeColor="background1" w:themeShade="A6"/>
              </w:tblBorders>
              <w:tblLook w:val="04A0" w:firstRow="1" w:lastRow="0" w:firstColumn="1" w:lastColumn="0" w:noHBand="0" w:noVBand="1"/>
            </w:tblPr>
            <w:tblGrid>
              <w:gridCol w:w="675"/>
              <w:gridCol w:w="458"/>
              <w:gridCol w:w="574"/>
              <w:gridCol w:w="1699"/>
            </w:tblGrid>
            <w:tr w:rsidR="00202161" w:rsidRPr="001F79DC" w14:paraId="5CF25262" w14:textId="77777777" w:rsidTr="00F37B19">
              <w:trPr>
                <w:cantSplit/>
                <w:trHeight w:val="397" w:hRule="exact"/>
              </w:trPr>
              <w:tc>
                <w:tcPr>
                  <w:tcW w:w="675" w:type="dxa"/>
                  <w:tcBorders>
                    <w:right w:val="nil"/>
                  </w:tcBorders>
                  <w:shd w:val="clear" w:color="auto" w:fill="F2F2F2" w:themeFill="background1" w:themeFillShade="F2"/>
                  <w:vAlign w:val="center"/>
                </w:tcPr>
                <w:p w14:paraId="4C63FB68" w14:textId="77777777" w:rsidR="00202161" w:rsidRPr="001F79DC" w:rsidRDefault="00202161" w:rsidP="00F37B19">
                  <w:pPr>
                    <w:keepNext/>
                    <w:keepLines/>
                    <w:pStyle w:val="NormalWeb"/>
                    <w:spacing w:before="0" w:beforeAutospacing="0" w:after="0" w:afterAutospacing="0"/>
                    <w:rPr>
                      <w:rFonts w:asciiTheme="majorHAnsi" w:hAnsiTheme="majorHAnsi" w:cstheme="majorHAnsi"/>
                      <w:b/>
                      <w:bCs/>
                      <w:sz w:val="16"/>
                      <w:szCs w:val="16"/>
                    </w:rPr>
                  </w:pPr>
                  <w:r w:rsidRPr="001F79DC">
                    <w:rPr>
                      <w:rFonts w:asciiTheme="majorHAnsi" w:hAnsiTheme="majorHAnsi" w:cstheme="majorHAnsi"/>
                      <w:b/>
                      <w:bCs/>
                      <w:sz w:val="16"/>
                      <w:szCs w:val="16"/>
                    </w:rPr>
                    <w:t>Image</w:t>
                  </w:r>
                  <w:r>
                    <w:rPr>
                      <w:rFonts w:asciiTheme="majorHAnsi" w:hAnsiTheme="majorHAnsi" w:cstheme="majorHAnsi"/>
                      <w:b/>
                      <w:bCs/>
                      <w:sz w:val="16"/>
                      <w:szCs w:val="16"/>
                    </w:rPr>
                    <w:t>:</w:t>
                  </w:r>
                </w:p>
              </w:tc>
              <w:tc>
                <w:tcPr>
                  <w:tcW w:w="458" w:type="dxa"/>
                  <w:tcBorders>
                    <w:left w:val="nil"/>
                    <w:right w:val="nil"/>
                  </w:tcBorders>
                  <w:shd w:val="clear" w:color="auto" w:fill="F2F2F2" w:themeFill="background1" w:themeFillShade="F2"/>
                  <w:vAlign w:val="center"/>
                </w:tcPr>
                <w:p>
                  <w:pPr>
                    <w:keepNext/>
                    <w:keepLines/>
                    <w:rPr>
                      <w:rFonts w:asciiTheme="majorHAnsi" w:hAnsiTheme="majorHAnsi" w:cstheme="majorHAnsi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Theme="majorHAnsi" w:hAnsiTheme="majorHAnsi" w:cstheme="majorHAnsi"/>
                      <w:color w:val="000000"/>
                      <w:sz w:val="16"/>
                      <w:szCs w:val="16"/>
                    </w:rPr>
                    <w:t>{number}</w:t>
                  </w:r>
                </w:p>
              </w:tc>
              <w:tc>
                <w:tcPr>
                  <w:tcW w:w="574" w:type="dxa"/>
                  <w:tcBorders>
                    <w:left w:val="nil"/>
                    <w:right w:val="nil"/>
                  </w:tcBorders>
                  <w:shd w:val="clear" w:color="auto" w:fill="F2F2F2" w:themeFill="background1" w:themeFillShade="F2"/>
                  <w:vAlign w:val="center"/>
                </w:tcPr>
                <w:p w14:paraId="3D1287D0" w14:textId="77777777" w:rsidR="00202161" w:rsidRPr="001F79DC" w:rsidRDefault="00202161" w:rsidP="00F37B19">
                  <w:pPr>
                    <w:keepNext/>
                    <w:keepLines/>
                    <w:pStyle w:val="NormalWeb"/>
                    <w:spacing w:before="0" w:beforeAutospacing="0" w:after="0" w:afterAutospacing="0"/>
                    <w:rPr>
                      <w:rFonts w:asciiTheme="majorHAnsi" w:hAnsiTheme="majorHAnsi" w:cstheme="majorHAnsi"/>
                      <w:b/>
                      <w:bCs/>
                      <w:sz w:val="16"/>
                      <w:szCs w:val="16"/>
                    </w:rPr>
                  </w:pPr>
                  <w:r w:rsidRPr="001F79DC">
                    <w:rPr>
                      <w:rFonts w:asciiTheme="majorHAnsi" w:hAnsiTheme="majorHAnsi" w:cstheme="majorHAnsi"/>
                      <w:b/>
                      <w:bCs/>
                      <w:sz w:val="16"/>
                      <w:szCs w:val="16"/>
                    </w:rPr>
                    <w:t>Area</w:t>
                  </w:r>
                  <w:r>
                    <w:rPr>
                      <w:rFonts w:asciiTheme="majorHAnsi" w:hAnsiTheme="majorHAnsi" w:cstheme="majorHAnsi"/>
                      <w:b/>
                      <w:bCs/>
                      <w:sz w:val="16"/>
                      <w:szCs w:val="16"/>
                    </w:rPr>
                    <w:t>:</w:t>
                  </w:r>
                </w:p>
              </w:tc>
              <w:tc>
                <w:tcPr>
                  <w:tcW w:w="1699" w:type="dxa"/>
                  <w:tcBorders>
                    <w:left w:val="nil"/>
                    <w:right w:val="nil"/>
                  </w:tcBorders>
                  <w:shd w:val="clear" w:color="auto" w:fill="F2F2F2" w:themeFill="background1" w:themeFillShade="F2"/>
                  <w:vAlign w:val="center"/>
                </w:tcPr>
                <w:p>
                  <w:pPr>
                    <w:keepNext/>
                    <w:keepLines/>
                    <w:rPr>
                      <w:rFonts w:asciiTheme="majorHAnsi" w:hAnsiTheme="majorHAnsi" w:cstheme="majorHAnsi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Theme="majorHAnsi" w:hAnsiTheme="majorHAnsi" w:cstheme="majorHAnsi"/>
                      <w:color w:val="000000"/>
                      <w:sz w:val="16"/>
                      <w:szCs w:val="16"/>
                    </w:rPr>
                    <w:t>{area}</w:t>
                  </w:r>
                </w:p>
              </w:tc>
            </w:tr>
            <w:tr w:rsidR="00202161" w:rsidRPr="001F79DC" w14:paraId="6564D0C2" w14:textId="77777777" w:rsidTr="00F37B19">
              <w:trPr>
                <w:cantSplit/>
                <w:trHeight w:val="1720" w:hRule="exact"/>
              </w:trPr>
              <w:tc>
                <w:tcPr>
                  <w:tcW w:w="1707" w:type="dxa"/>
                  <w:gridSpan w:val="3"/>
                  <w:vAlign w:val="center"/>
                </w:tcPr>
                <w:p>
                  <w:pPr>
                    <w:jc w:val="center"/>
                    <w:rPr>
                      <w:rFonts w:asciiTheme="majorHAnsi" w:hAnsiTheme="majorHAnsi" w:cstheme="majorHAnsi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Theme="majorHAnsi" w:hAnsiTheme="majorHAnsi" w:cstheme="majorHAnsi"/>
                      <w:color w:val="000000"/>
                      <w:sz w:val="16"/>
                      <w:szCs w:val="16"/>
                    </w:rPr>
                    <w:t>{%image}</w:t>
                  </w:r>
                </w:p>
              </w:tc>
              <w:tc>
                <w:tcPr>
                  <w:tcW w:w="1699" w:type="dxa"/>
                  <w:tcBorders>
                    <w:right w:val="nil"/>
                  </w:tcBorders>
                  <w:vAlign w:val="center"/>
                </w:tcPr>
                <w:p>
                  <w:pPr>
                    <w:rPr>
                      <w:rFonts w:asciiTheme="majorHAnsi" w:hAnsiTheme="majorHAnsi" w:cstheme="majorHAnsi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Theme="majorHAnsi" w:hAnsiTheme="majorHAnsi" w:cstheme="majorHAnsi"/>
                      <w:color w:val="000000"/>
                      <w:sz w:val="16"/>
                      <w:szCs w:val="16"/>
                    </w:rPr>
                    <w:t>{comment}</w:t>
                  </w:r>
                </w:p>
              </w:tc>
            </w:tr>
          </w:tbl>
          <w:p>
            <w:pPr>
              <w:spacing w:after="0" w:line="240" w:lineRule="auto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  <w:t>{/c1}</w:t>
            </w:r>
          </w:p>
          <w:p>
            <w:pPr>
              <w:spacing w:after="0" w:line="240" w:lineRule="auto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  <w:t/>
            </w:r>
          </w:p>
        </w:tc>
        <w:tc>
          <w:tcPr>
            <w:tcW w:w="3486" w:type="dxa"/>
            <w:vAlign w:val="top"/>
          </w:tcPr>
          <w:p>
            <w:pPr>
              <w:spacing w:after="0" w:line="240" w:lineRule="auto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  <w:t>{#c2}</w:t>
            </w:r>
          </w:p>
          <w:tbl>
            <w:tblPr>
              <w:tblStyle w:val="TableGrid"/>
              <w:tblW w:w="0" w:type="auto"/>
              <w:tblBorders>
                <w:top w:val="single" w:sz="4" w:space="0" w:color="A6A6A6" w:themeColor="background1" w:themeShade="A6"/>
                <w:left w:val="single" w:sz="4" w:space="0" w:color="A6A6A6" w:themeColor="background1" w:themeShade="A6"/>
                <w:bottom w:val="single" w:sz="4" w:space="0" w:color="A6A6A6" w:themeColor="background1" w:themeShade="A6"/>
                <w:right w:val="single" w:sz="4" w:space="0" w:color="A6A6A6" w:themeColor="background1" w:themeShade="A6"/>
                <w:insideH w:val="single" w:sz="4" w:space="0" w:color="A6A6A6" w:themeColor="background1" w:themeShade="A6"/>
                <w:insideV w:val="single" w:sz="4" w:space="0" w:color="A6A6A6" w:themeColor="background1" w:themeShade="A6"/>
              </w:tblBorders>
              <w:tblLook w:val="04A0" w:firstRow="1" w:lastRow="0" w:firstColumn="1" w:lastColumn="0" w:noHBand="0" w:noVBand="1"/>
            </w:tblPr>
            <w:tblGrid>
              <w:gridCol w:w="675"/>
              <w:gridCol w:w="458"/>
              <w:gridCol w:w="574"/>
              <w:gridCol w:w="1699"/>
            </w:tblGrid>
            <w:tr w:rsidR="00202161" w:rsidRPr="001F79DC" w14:paraId="5CF25262" w14:textId="77777777" w:rsidTr="00F37B19">
              <w:trPr>
                <w:cantSplit/>
                <w:trHeight w:val="397" w:hRule="exact"/>
              </w:trPr>
              <w:tc>
                <w:tcPr>
                  <w:tcW w:w="675" w:type="dxa"/>
                  <w:tcBorders>
                    <w:right w:val="nil"/>
                  </w:tcBorders>
                  <w:shd w:val="clear" w:color="auto" w:fill="F2F2F2" w:themeFill="background1" w:themeFillShade="F2"/>
                  <w:vAlign w:val="center"/>
                </w:tcPr>
                <w:p w14:paraId="4C63FB68" w14:textId="77777777" w:rsidR="00202161" w:rsidRPr="001F79DC" w:rsidRDefault="00202161" w:rsidP="00F37B19">
                  <w:pPr>
                    <w:keepNext/>
                    <w:keepLines/>
                    <w:pStyle w:val="NormalWeb"/>
                    <w:spacing w:before="0" w:beforeAutospacing="0" w:after="0" w:afterAutospacing="0"/>
                    <w:rPr>
                      <w:rFonts w:asciiTheme="majorHAnsi" w:hAnsiTheme="majorHAnsi" w:cstheme="majorHAnsi"/>
                      <w:b/>
                      <w:bCs/>
                      <w:sz w:val="16"/>
                      <w:szCs w:val="16"/>
                    </w:rPr>
                  </w:pPr>
                  <w:r w:rsidRPr="001F79DC">
                    <w:rPr>
                      <w:rFonts w:asciiTheme="majorHAnsi" w:hAnsiTheme="majorHAnsi" w:cstheme="majorHAnsi"/>
                      <w:b/>
                      <w:bCs/>
                      <w:sz w:val="16"/>
                      <w:szCs w:val="16"/>
                    </w:rPr>
                    <w:t>Image</w:t>
                  </w:r>
                  <w:r>
                    <w:rPr>
                      <w:rFonts w:asciiTheme="majorHAnsi" w:hAnsiTheme="majorHAnsi" w:cstheme="majorHAnsi"/>
                      <w:b/>
                      <w:bCs/>
                      <w:sz w:val="16"/>
                      <w:szCs w:val="16"/>
                    </w:rPr>
                    <w:t>:</w:t>
                  </w:r>
                </w:p>
              </w:tc>
              <w:tc>
                <w:tcPr>
                  <w:tcW w:w="458" w:type="dxa"/>
                  <w:tcBorders>
                    <w:left w:val="nil"/>
                    <w:right w:val="nil"/>
                  </w:tcBorders>
                  <w:shd w:val="clear" w:color="auto" w:fill="F2F2F2" w:themeFill="background1" w:themeFillShade="F2"/>
                  <w:vAlign w:val="center"/>
                </w:tcPr>
                <w:p>
                  <w:pPr>
                    <w:keepNext/>
                    <w:keepLines/>
                    <w:rPr>
                      <w:rFonts w:asciiTheme="majorHAnsi" w:hAnsiTheme="majorHAnsi" w:cstheme="majorHAnsi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Theme="majorHAnsi" w:hAnsiTheme="majorHAnsi" w:cstheme="majorHAnsi"/>
                      <w:color w:val="000000"/>
                      <w:sz w:val="16"/>
                      <w:szCs w:val="16"/>
                    </w:rPr>
                    <w:t>{number}</w:t>
                  </w:r>
                </w:p>
              </w:tc>
              <w:tc>
                <w:tcPr>
                  <w:tcW w:w="574" w:type="dxa"/>
                  <w:tcBorders>
                    <w:left w:val="nil"/>
                    <w:right w:val="nil"/>
                  </w:tcBorders>
                  <w:shd w:val="clear" w:color="auto" w:fill="F2F2F2" w:themeFill="background1" w:themeFillShade="F2"/>
                  <w:vAlign w:val="center"/>
                </w:tcPr>
                <w:p w14:paraId="3D1287D0" w14:textId="77777777" w:rsidR="00202161" w:rsidRPr="001F79DC" w:rsidRDefault="00202161" w:rsidP="00F37B19">
                  <w:pPr>
                    <w:keepNext/>
                    <w:keepLines/>
                    <w:pStyle w:val="NormalWeb"/>
                    <w:spacing w:before="0" w:beforeAutospacing="0" w:after="0" w:afterAutospacing="0"/>
                    <w:rPr>
                      <w:rFonts w:asciiTheme="majorHAnsi" w:hAnsiTheme="majorHAnsi" w:cstheme="majorHAnsi"/>
                      <w:b/>
                      <w:bCs/>
                      <w:sz w:val="16"/>
                      <w:szCs w:val="16"/>
                    </w:rPr>
                  </w:pPr>
                  <w:r w:rsidRPr="001F79DC">
                    <w:rPr>
                      <w:rFonts w:asciiTheme="majorHAnsi" w:hAnsiTheme="majorHAnsi" w:cstheme="majorHAnsi"/>
                      <w:b/>
                      <w:bCs/>
                      <w:sz w:val="16"/>
                      <w:szCs w:val="16"/>
                    </w:rPr>
                    <w:t>Area</w:t>
                  </w:r>
                  <w:r>
                    <w:rPr>
                      <w:rFonts w:asciiTheme="majorHAnsi" w:hAnsiTheme="majorHAnsi" w:cstheme="majorHAnsi"/>
                      <w:b/>
                      <w:bCs/>
                      <w:sz w:val="16"/>
                      <w:szCs w:val="16"/>
                    </w:rPr>
                    <w:t>:</w:t>
                  </w:r>
                </w:p>
              </w:tc>
              <w:tc>
                <w:tcPr>
                  <w:tcW w:w="1699" w:type="dxa"/>
                  <w:tcBorders>
                    <w:left w:val="nil"/>
                    <w:right w:val="nil"/>
                  </w:tcBorders>
                  <w:shd w:val="clear" w:color="auto" w:fill="F2F2F2" w:themeFill="background1" w:themeFillShade="F2"/>
                  <w:vAlign w:val="center"/>
                </w:tcPr>
                <w:p>
                  <w:pPr>
                    <w:keepNext/>
                    <w:keepLines/>
                    <w:rPr>
                      <w:rFonts w:asciiTheme="majorHAnsi" w:hAnsiTheme="majorHAnsi" w:cstheme="majorHAnsi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Theme="majorHAnsi" w:hAnsiTheme="majorHAnsi" w:cstheme="majorHAnsi"/>
                      <w:color w:val="000000"/>
                      <w:sz w:val="16"/>
                      <w:szCs w:val="16"/>
                    </w:rPr>
                    <w:t>{area}</w:t>
                  </w:r>
                </w:p>
              </w:tc>
            </w:tr>
            <w:tr w:rsidR="00202161" w:rsidRPr="001F79DC" w14:paraId="6564D0C2" w14:textId="77777777" w:rsidTr="00F37B19">
              <w:trPr>
                <w:cantSplit/>
                <w:trHeight w:val="1720" w:hRule="exact"/>
              </w:trPr>
              <w:tc>
                <w:tcPr>
                  <w:tcW w:w="1707" w:type="dxa"/>
                  <w:gridSpan w:val="3"/>
                  <w:vAlign w:val="center"/>
                </w:tcPr>
                <w:p>
                  <w:pPr>
                    <w:jc w:val="center"/>
                    <w:rPr>
                      <w:rFonts w:asciiTheme="majorHAnsi" w:hAnsiTheme="majorHAnsi" w:cstheme="majorHAnsi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Theme="majorHAnsi" w:hAnsiTheme="majorHAnsi" w:cstheme="majorHAnsi"/>
                      <w:color w:val="000000"/>
                      <w:sz w:val="16"/>
                      <w:szCs w:val="16"/>
                    </w:rPr>
                    <w:t>{%image}</w:t>
                  </w:r>
                </w:p>
              </w:tc>
              <w:tc>
                <w:tcPr>
                  <w:tcW w:w="1699" w:type="dxa"/>
                  <w:tcBorders>
                    <w:right w:val="nil"/>
                  </w:tcBorders>
                  <w:vAlign w:val="center"/>
                </w:tcPr>
                <w:p>
                  <w:pPr>
                    <w:rPr>
                      <w:rFonts w:asciiTheme="majorHAnsi" w:hAnsiTheme="majorHAnsi" w:cstheme="majorHAnsi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Theme="majorHAnsi" w:hAnsiTheme="majorHAnsi" w:cstheme="majorHAnsi"/>
                      <w:color w:val="000000"/>
                      <w:sz w:val="16"/>
                      <w:szCs w:val="16"/>
                    </w:rPr>
                    <w:t>{comment}</w:t>
                  </w:r>
                </w:p>
              </w:tc>
            </w:tr>
          </w:tbl>
          <w:p>
            <w:pPr>
              <w:spacing w:after="0" w:line="240" w:lineRule="auto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  <w:t>{/c2}</w:t>
            </w:r>
          </w:p>
          <w:p>
            <w:pPr>
              <w:spacing w:after="0" w:line="240" w:lineRule="auto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  <w:t/>
            </w:r>
          </w:p>
        </w:tc>
        <w:tc>
          <w:tcPr>
            <w:tcW w:w="3486" w:type="dxa"/>
            <w:vAlign w:val="top"/>
          </w:tcPr>
          <w:p>
            <w:pPr>
              <w:spacing w:after="0" w:line="240" w:lineRule="auto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  <w:t>{#c3}</w:t>
            </w:r>
          </w:p>
          <w:tbl>
            <w:tblPr>
              <w:tblStyle w:val="TableGrid"/>
              <w:tblW w:w="0" w:type="auto"/>
              <w:tblBorders>
                <w:top w:val="single" w:sz="4" w:space="0" w:color="A6A6A6" w:themeColor="background1" w:themeShade="A6"/>
                <w:left w:val="single" w:sz="4" w:space="0" w:color="A6A6A6" w:themeColor="background1" w:themeShade="A6"/>
                <w:bottom w:val="single" w:sz="4" w:space="0" w:color="A6A6A6" w:themeColor="background1" w:themeShade="A6"/>
                <w:right w:val="single" w:sz="4" w:space="0" w:color="A6A6A6" w:themeColor="background1" w:themeShade="A6"/>
                <w:insideH w:val="single" w:sz="4" w:space="0" w:color="A6A6A6" w:themeColor="background1" w:themeShade="A6"/>
                <w:insideV w:val="single" w:sz="4" w:space="0" w:color="A6A6A6" w:themeColor="background1" w:themeShade="A6"/>
              </w:tblBorders>
              <w:tblLook w:val="04A0" w:firstRow="1" w:lastRow="0" w:firstColumn="1" w:lastColumn="0" w:noHBand="0" w:noVBand="1"/>
            </w:tblPr>
            <w:tblGrid>
              <w:gridCol w:w="675"/>
              <w:gridCol w:w="458"/>
              <w:gridCol w:w="574"/>
              <w:gridCol w:w="1699"/>
            </w:tblGrid>
            <w:tr w:rsidR="00202161" w:rsidRPr="001F79DC" w14:paraId="5CF25262" w14:textId="77777777" w:rsidTr="00F37B19">
              <w:trPr>
                <w:cantSplit/>
                <w:trHeight w:val="397" w:hRule="exact"/>
              </w:trPr>
              <w:tc>
                <w:tcPr>
                  <w:tcW w:w="675" w:type="dxa"/>
                  <w:tcBorders>
                    <w:right w:val="nil"/>
                  </w:tcBorders>
                  <w:shd w:val="clear" w:color="auto" w:fill="F2F2F2" w:themeFill="background1" w:themeFillShade="F2"/>
                  <w:vAlign w:val="center"/>
                </w:tcPr>
                <w:p w14:paraId="4C63FB68" w14:textId="77777777" w:rsidR="00202161" w:rsidRPr="001F79DC" w:rsidRDefault="00202161" w:rsidP="00F37B19">
                  <w:pPr>
                    <w:keepNext/>
                    <w:keepLines/>
                    <w:pStyle w:val="NormalWeb"/>
                    <w:spacing w:before="0" w:beforeAutospacing="0" w:after="0" w:afterAutospacing="0"/>
                    <w:rPr>
                      <w:rFonts w:asciiTheme="majorHAnsi" w:hAnsiTheme="majorHAnsi" w:cstheme="majorHAnsi"/>
                      <w:b/>
                      <w:bCs/>
                      <w:sz w:val="16"/>
                      <w:szCs w:val="16"/>
                    </w:rPr>
                  </w:pPr>
                  <w:r w:rsidRPr="001F79DC">
                    <w:rPr>
                      <w:rFonts w:asciiTheme="majorHAnsi" w:hAnsiTheme="majorHAnsi" w:cstheme="majorHAnsi"/>
                      <w:b/>
                      <w:bCs/>
                      <w:sz w:val="16"/>
                      <w:szCs w:val="16"/>
                    </w:rPr>
                    <w:t>Image</w:t>
                  </w:r>
                  <w:r>
                    <w:rPr>
                      <w:rFonts w:asciiTheme="majorHAnsi" w:hAnsiTheme="majorHAnsi" w:cstheme="majorHAnsi"/>
                      <w:b/>
                      <w:bCs/>
                      <w:sz w:val="16"/>
                      <w:szCs w:val="16"/>
                    </w:rPr>
                    <w:t>:</w:t>
                  </w:r>
                </w:p>
              </w:tc>
              <w:tc>
                <w:tcPr>
                  <w:tcW w:w="458" w:type="dxa"/>
                  <w:tcBorders>
                    <w:left w:val="nil"/>
                    <w:right w:val="nil"/>
                  </w:tcBorders>
                  <w:shd w:val="clear" w:color="auto" w:fill="F2F2F2" w:themeFill="background1" w:themeFillShade="F2"/>
                  <w:vAlign w:val="center"/>
                </w:tcPr>
                <w:p>
                  <w:pPr>
                    <w:keepNext/>
                    <w:keepLines/>
                    <w:rPr>
                      <w:rFonts w:asciiTheme="majorHAnsi" w:hAnsiTheme="majorHAnsi" w:cstheme="majorHAnsi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Theme="majorHAnsi" w:hAnsiTheme="majorHAnsi" w:cstheme="majorHAnsi"/>
                      <w:color w:val="000000"/>
                      <w:sz w:val="16"/>
                      <w:szCs w:val="16"/>
                    </w:rPr>
                    <w:t>{number}</w:t>
                  </w:r>
                </w:p>
              </w:tc>
              <w:tc>
                <w:tcPr>
                  <w:tcW w:w="574" w:type="dxa"/>
                  <w:tcBorders>
                    <w:left w:val="nil"/>
                    <w:right w:val="nil"/>
                  </w:tcBorders>
                  <w:shd w:val="clear" w:color="auto" w:fill="F2F2F2" w:themeFill="background1" w:themeFillShade="F2"/>
                  <w:vAlign w:val="center"/>
                </w:tcPr>
                <w:p w14:paraId="3D1287D0" w14:textId="77777777" w:rsidR="00202161" w:rsidRPr="001F79DC" w:rsidRDefault="00202161" w:rsidP="00F37B19">
                  <w:pPr>
                    <w:keepNext/>
                    <w:keepLines/>
                    <w:pStyle w:val="NormalWeb"/>
                    <w:spacing w:before="0" w:beforeAutospacing="0" w:after="0" w:afterAutospacing="0"/>
                    <w:rPr>
                      <w:rFonts w:asciiTheme="majorHAnsi" w:hAnsiTheme="majorHAnsi" w:cstheme="majorHAnsi"/>
                      <w:b/>
                      <w:bCs/>
                      <w:sz w:val="16"/>
                      <w:szCs w:val="16"/>
                    </w:rPr>
                  </w:pPr>
                  <w:r w:rsidRPr="001F79DC">
                    <w:rPr>
                      <w:rFonts w:asciiTheme="majorHAnsi" w:hAnsiTheme="majorHAnsi" w:cstheme="majorHAnsi"/>
                      <w:b/>
                      <w:bCs/>
                      <w:sz w:val="16"/>
                      <w:szCs w:val="16"/>
                    </w:rPr>
                    <w:t>Area</w:t>
                  </w:r>
                  <w:r>
                    <w:rPr>
                      <w:rFonts w:asciiTheme="majorHAnsi" w:hAnsiTheme="majorHAnsi" w:cstheme="majorHAnsi"/>
                      <w:b/>
                      <w:bCs/>
                      <w:sz w:val="16"/>
                      <w:szCs w:val="16"/>
                    </w:rPr>
                    <w:t>:</w:t>
                  </w:r>
                </w:p>
              </w:tc>
              <w:tc>
                <w:tcPr>
                  <w:tcW w:w="1699" w:type="dxa"/>
                  <w:tcBorders>
                    <w:left w:val="nil"/>
                    <w:right w:val="nil"/>
                  </w:tcBorders>
                  <w:shd w:val="clear" w:color="auto" w:fill="F2F2F2" w:themeFill="background1" w:themeFillShade="F2"/>
                  <w:vAlign w:val="center"/>
                </w:tcPr>
                <w:p>
                  <w:pPr>
                    <w:keepNext/>
                    <w:keepLines/>
                    <w:rPr>
                      <w:rFonts w:asciiTheme="majorHAnsi" w:hAnsiTheme="majorHAnsi" w:cstheme="majorHAnsi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Theme="majorHAnsi" w:hAnsiTheme="majorHAnsi" w:cstheme="majorHAnsi"/>
                      <w:color w:val="000000"/>
                      <w:sz w:val="16"/>
                      <w:szCs w:val="16"/>
                    </w:rPr>
                    <w:t>{area}</w:t>
                  </w:r>
                </w:p>
              </w:tc>
            </w:tr>
            <w:tr w:rsidR="00202161" w:rsidRPr="001F79DC" w14:paraId="6564D0C2" w14:textId="77777777" w:rsidTr="00F37B19">
              <w:trPr>
                <w:cantSplit/>
                <w:trHeight w:val="1720" w:hRule="exact"/>
              </w:trPr>
              <w:tc>
                <w:tcPr>
                  <w:tcW w:w="1707" w:type="dxa"/>
                  <w:gridSpan w:val="3"/>
                  <w:vAlign w:val="center"/>
                </w:tcPr>
                <w:p>
                  <w:pPr>
                    <w:jc w:val="center"/>
                    <w:rPr>
                      <w:rFonts w:asciiTheme="majorHAnsi" w:hAnsiTheme="majorHAnsi" w:cstheme="majorHAnsi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Theme="majorHAnsi" w:hAnsiTheme="majorHAnsi" w:cstheme="majorHAnsi"/>
                      <w:color w:val="000000"/>
                      <w:sz w:val="16"/>
                      <w:szCs w:val="16"/>
                    </w:rPr>
                    <w:t>{%image}</w:t>
                  </w:r>
                </w:p>
              </w:tc>
              <w:tc>
                <w:tcPr>
                  <w:tcW w:w="1699" w:type="dxa"/>
                  <w:tcBorders>
                    <w:right w:val="nil"/>
                  </w:tcBorders>
                  <w:vAlign w:val="center"/>
                </w:tcPr>
                <w:p>
                  <w:pPr>
                    <w:rPr>
                      <w:rFonts w:asciiTheme="majorHAnsi" w:hAnsiTheme="majorHAnsi" w:cstheme="majorHAnsi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Theme="majorHAnsi" w:hAnsiTheme="majorHAnsi" w:cstheme="majorHAnsi"/>
                      <w:color w:val="000000"/>
                      <w:sz w:val="16"/>
                      <w:szCs w:val="16"/>
                    </w:rPr>
                    <w:t>{comment}</w:t>
                  </w:r>
                </w:p>
              </w:tc>
            </w:tr>
          </w:tbl>
          <w:p>
            <w:pPr>
              <w:spacing w:after="0" w:line="240" w:lineRule="auto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  <w:t>{/c3}</w:t>
            </w:r>
          </w:p>
          <w:p>
            <w:pPr>
              <w:spacing w:after="0" w:line="240" w:lineRule="auto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  <w:t/>
            </w:r>
          </w:p>
        </w:tc>
      </w:tr>
    </w:tbl>
    <w:p>
      <w:pPr>
        <w:spacing w:after="0" w:line="240" w:lineRule="auto"/>
        <w:rPr>
          <w:sz w:val="16"/>
          <w:szCs w:val="16"/>
        </w:rPr>
      </w:pPr>
    </w:p>
    <w:p>
      <w:pPr>
        <w:spacing w:after="0" w:line="240" w:lineRule="auto"/>
        <w:rPr>
          <w:sz w:val="2"/>
          <w:szCs w:val="2"/>
        </w:rPr>
      </w:pPr>
      <w:r>
        <w:rPr>
          <w:sz w:val="2"/>
          <w:szCs w:val="2"/>
        </w:rPr>
        <w:t>{/photo_rows}</w:t>
      </w:r>
    </w:p>
    <w:p w14:paraId="358C9FB6" w14:textId="77777777" w:rsidR="00EE26C4" w:rsidRDefault="00EE26C4" w:rsidP="007D50BF">
      <w:pPr>
        <w:pStyle w:val="NormalWeb"/>
        <w:spacing w:before="0" w:beforeAutospacing="0" w:after="0" w:afterAutospacing="0"/>
        <w:rPr>
          <w:rFonts w:asciiTheme="majorHAnsi" w:hAnsiTheme="majorHAnsi" w:cstheme="majorHAnsi"/>
          <w:b/>
          <w:bCs/>
          <w:sz w:val="16"/>
          <w:szCs w:val="16"/>
        </w:rPr>
        <w:sectPr w:rsidR="00EE26C4" w:rsidSect="00202161">
          <w:type w:val="continuous"/>
          <w:pgSz w:w="11900" w:h="16840"/>
          <w:pgMar w:top="720" w:right="720" w:bottom="720" w:left="720" w:header="705" w:footer="335" w:gutter="0"/>
          <w:cols w:space="113"/>
          <w:docGrid w:linePitch="326"/>
        </w:sectPr>
      </w:pPr>
    </w:p>
    <w:p w14:paraId="19A9E903" w14:textId="77777777" w:rsidR="007D50BF" w:rsidRDefault="007D50BF" w:rsidP="001E3460">
      <w:pPr>
        <w:pStyle w:val="PR05--Bodycopy"/>
        <w:spacing w:before="60" w:after="60"/>
        <w:rPr>
          <w:rFonts w:asciiTheme="majorHAnsi" w:hAnsiTheme="majorHAnsi" w:cstheme="majorHAnsi"/>
          <w:b/>
          <w:bCs/>
          <w:color w:val="auto"/>
          <w:sz w:val="16"/>
          <w:szCs w:val="16"/>
          <w:lang w:val="en-AU"/>
        </w:rPr>
        <w:sectPr w:rsidR="007D50BF" w:rsidSect="00EE26C4">
          <w:type w:val="continuous"/>
          <w:pgSz w:w="11900" w:h="16840"/>
          <w:pgMar w:top="720" w:right="720" w:bottom="720" w:left="720" w:header="705" w:footer="335" w:gutter="0"/>
          <w:cols w:space="113"/>
          <w:docGrid w:linePitch="326"/>
        </w:sectPr>
      </w:pPr>
    </w:p>
    <w:p w14:paraId="0AB40A83" w14:textId="467F1316" w:rsidR="001E3460" w:rsidRPr="00162880" w:rsidRDefault="004C0D88" w:rsidP="001E3460">
      <w:pPr>
        <w:pStyle w:val="PR05--Bodycopy"/>
        <w:spacing w:before="60" w:after="60"/>
        <w:rPr>
          <w:rFonts w:asciiTheme="majorHAnsi" w:hAnsiTheme="majorHAnsi" w:cstheme="majorHAnsi"/>
          <w:color w:val="BFBFBF" w:themeColor="background1" w:themeShade="BF"/>
          <w:sz w:val="16"/>
          <w:szCs w:val="16"/>
          <w:lang w:val="en-AU"/>
        </w:rPr>
      </w:pPr>
      <w:r>
        <w:rPr>
          <w:rFonts w:asciiTheme="majorHAnsi" w:hAnsiTheme="majorHAnsi" w:cstheme="majorHAnsi"/>
          <w:b/>
          <w:bCs/>
          <w:color w:val="auto"/>
          <w:sz w:val="16"/>
          <w:szCs w:val="16"/>
          <w:lang w:val="en-AU"/>
        </w:rPr>
        <w:br w:type="column"/>
      </w:r>
      <w:r>
        <w:rPr>
          <w:rFonts w:asciiTheme="majorHAnsi" w:hAnsiTheme="majorHAnsi" w:cstheme="majorHAnsi"/>
          <w:b/>
          <w:bCs/>
          <w:color w:val="auto"/>
          <w:sz w:val="16"/>
          <w:szCs w:val="16"/>
          <w:lang w:val="en-AU"/>
        </w:rPr>
        <w:lastRenderedPageBreak/>
        <w:t>Incident Reported</w:t>
      </w:r>
      <w:r w:rsidR="0023166A">
        <w:rPr>
          <w:rFonts w:asciiTheme="majorHAnsi" w:hAnsiTheme="majorHAnsi" w:cstheme="majorHAnsi"/>
          <w:b/>
          <w:bCs/>
          <w:color w:val="auto"/>
          <w:sz w:val="16"/>
          <w:szCs w:val="16"/>
          <w:lang w:val="en-AU"/>
        </w:rPr>
        <w:t xml:space="preserve"> By</w:t>
      </w:r>
      <w:r w:rsidR="001E3460" w:rsidRPr="00162880">
        <w:rPr>
          <w:rFonts w:asciiTheme="majorHAnsi" w:hAnsiTheme="majorHAnsi" w:cstheme="majorHAnsi"/>
          <w:b/>
          <w:bCs/>
          <w:color w:val="auto"/>
          <w:sz w:val="16"/>
          <w:szCs w:val="16"/>
          <w:lang w:val="en-AU"/>
        </w:rPr>
        <w:t>:</w:t>
      </w:r>
      <w:r w:rsidR="001E3460">
        <w:rPr>
          <w:rFonts w:asciiTheme="majorHAnsi" w:hAnsiTheme="majorHAnsi" w:cstheme="majorHAnsi"/>
          <w:color w:val="auto"/>
          <w:sz w:val="16"/>
          <w:szCs w:val="16"/>
          <w:lang w:val="en-AU"/>
        </w:rPr>
        <w:tab/>
      </w:r>
      <w:r w:rsidR="008A0813">
        <w:rPr>
          <w:rFonts w:asciiTheme="majorHAnsi" w:hAnsiTheme="majorHAnsi" w:cstheme="majorHAnsi"/>
          <w:color w:val="auto"/>
          <w:sz w:val="16"/>
          <w:szCs w:val="16"/>
          <w:lang w:val="en-AU"/>
        </w:rPr>
        <w:tab/>
      </w:r>
      <w:r w:rsidR="008A0813">
        <w:rPr>
          <w:rFonts w:asciiTheme="majorHAnsi" w:hAnsiTheme="majorHAnsi" w:cstheme="majorHAnsi"/>
          <w:color w:val="auto"/>
          <w:sz w:val="16"/>
          <w:szCs w:val="16"/>
          <w:lang w:val="en-AU"/>
        </w:rPr>
        <w:tab/>
      </w:r>
      <w:r w:rsidR="001E3460" w:rsidRPr="00162880">
        <w:rPr>
          <w:rFonts w:asciiTheme="majorHAnsi" w:hAnsiTheme="majorHAnsi" w:cstheme="majorHAnsi"/>
          <w:color w:val="BFBFBF" w:themeColor="background1" w:themeShade="BF"/>
          <w:sz w:val="16"/>
          <w:szCs w:val="16"/>
          <w:lang w:val="en-AU"/>
        </w:rPr>
        <w:t>{inspector_name}</w:t>
      </w:r>
    </w:p>
    <w:p w14:paraId="3803F1D2" w14:textId="77777777" w:rsidR="001E3460" w:rsidRDefault="001E3460" w:rsidP="001E3460">
      <w:pPr>
        <w:pStyle w:val="PR05--Bodycopy"/>
        <w:spacing w:before="60" w:after="60"/>
        <w:rPr>
          <w:rFonts w:asciiTheme="majorHAnsi" w:hAnsiTheme="majorHAnsi" w:cstheme="majorHAnsi"/>
          <w:color w:val="auto"/>
          <w:sz w:val="16"/>
          <w:szCs w:val="16"/>
          <w:lang w:val="en-AU"/>
        </w:rPr>
      </w:pPr>
    </w:p>
    <w:p w14:paraId="0A60E1E7" w14:textId="1E81BB65" w:rsidR="001E3460" w:rsidRPr="00162880" w:rsidRDefault="0010712D" w:rsidP="001E3460">
      <w:pPr>
        <w:pStyle w:val="PR05--Bodycopy"/>
        <w:spacing w:before="60" w:after="60"/>
        <w:rPr>
          <w:rFonts w:asciiTheme="majorHAnsi" w:hAnsiTheme="majorHAnsi" w:cstheme="majorHAnsi"/>
          <w:color w:val="BFBFBF" w:themeColor="background1" w:themeShade="BF"/>
          <w:sz w:val="16"/>
          <w:szCs w:val="16"/>
          <w:lang w:val="en-AU"/>
        </w:rPr>
      </w:pPr>
      <w:r>
        <w:rPr>
          <w:rFonts w:asciiTheme="majorHAnsi" w:hAnsiTheme="majorHAnsi" w:cstheme="majorHAnsi"/>
          <w:b/>
          <w:bCs/>
          <w:color w:val="auto"/>
          <w:sz w:val="16"/>
          <w:szCs w:val="16"/>
          <w:lang w:val="en-AU"/>
        </w:rPr>
        <w:t>Position</w:t>
      </w:r>
      <w:r w:rsidR="001E3460" w:rsidRPr="00162880">
        <w:rPr>
          <w:rFonts w:asciiTheme="majorHAnsi" w:hAnsiTheme="majorHAnsi" w:cstheme="majorHAnsi"/>
          <w:b/>
          <w:bCs/>
          <w:color w:val="auto"/>
          <w:sz w:val="16"/>
          <w:szCs w:val="16"/>
          <w:lang w:val="en-AU"/>
        </w:rPr>
        <w:t>:</w:t>
      </w:r>
      <w:r w:rsidR="001E3460">
        <w:rPr>
          <w:rFonts w:asciiTheme="majorHAnsi" w:hAnsiTheme="majorHAnsi" w:cstheme="majorHAnsi"/>
          <w:color w:val="auto"/>
          <w:sz w:val="16"/>
          <w:szCs w:val="16"/>
          <w:lang w:val="en-AU"/>
        </w:rPr>
        <w:tab/>
      </w:r>
      <w:r w:rsidR="001E3460">
        <w:rPr>
          <w:rFonts w:asciiTheme="majorHAnsi" w:hAnsiTheme="majorHAnsi" w:cstheme="majorHAnsi"/>
          <w:color w:val="auto"/>
          <w:sz w:val="16"/>
          <w:szCs w:val="16"/>
          <w:lang w:val="en-AU"/>
        </w:rPr>
        <w:tab/>
      </w:r>
      <w:r w:rsidR="001E3460">
        <w:rPr>
          <w:rFonts w:asciiTheme="majorHAnsi" w:hAnsiTheme="majorHAnsi" w:cstheme="majorHAnsi"/>
          <w:color w:val="auto"/>
          <w:sz w:val="16"/>
          <w:szCs w:val="16"/>
          <w:lang w:val="en-AU"/>
        </w:rPr>
        <w:tab/>
      </w:r>
      <w:r w:rsidR="00AC6587">
        <w:rPr>
          <w:rFonts w:asciiTheme="majorHAnsi" w:hAnsiTheme="majorHAnsi" w:cstheme="majorHAnsi"/>
          <w:color w:val="auto"/>
          <w:sz w:val="16"/>
          <w:szCs w:val="16"/>
          <w:lang w:val="en-AU"/>
        </w:rPr>
        <w:tab/>
      </w:r>
      <w:r w:rsidR="001E3460">
        <w:rPr>
          <w:rFonts w:asciiTheme="majorHAnsi" w:hAnsiTheme="majorHAnsi" w:cstheme="majorHAnsi"/>
          <w:color w:val="auto"/>
          <w:sz w:val="16"/>
          <w:szCs w:val="16"/>
          <w:lang w:val="en-AU"/>
        </w:rPr>
        <w:tab/>
      </w:r>
      <w:r w:rsidR="001E3460" w:rsidRPr="00162880">
        <w:rPr>
          <w:rFonts w:asciiTheme="majorHAnsi" w:hAnsiTheme="majorHAnsi" w:cstheme="majorHAnsi"/>
          <w:color w:val="BFBFBF" w:themeColor="background1" w:themeShade="BF"/>
          <w:sz w:val="16"/>
          <w:szCs w:val="16"/>
          <w:lang w:val="en-AU"/>
        </w:rPr>
        <w:t>{inspector_position}</w:t>
      </w:r>
    </w:p>
    <w:p w14:paraId="41C721E0" w14:textId="77777777" w:rsidR="001E3460" w:rsidRDefault="001E3460" w:rsidP="001E3460">
      <w:pPr>
        <w:pStyle w:val="PR05--Bodycopy"/>
        <w:spacing w:before="60" w:after="60"/>
        <w:rPr>
          <w:rFonts w:asciiTheme="majorHAnsi" w:hAnsiTheme="majorHAnsi" w:cstheme="majorHAnsi"/>
          <w:color w:val="auto"/>
          <w:sz w:val="16"/>
          <w:szCs w:val="16"/>
          <w:lang w:val="en-AU"/>
        </w:rPr>
      </w:pPr>
    </w:p>
    <w:p w14:paraId="0F6B68BE" w14:textId="77777777" w:rsidR="001E3460" w:rsidRPr="00162880" w:rsidRDefault="001E3460" w:rsidP="001E3460">
      <w:pPr>
        <w:pStyle w:val="PR05--Bodycopy"/>
        <w:spacing w:before="60" w:after="60"/>
        <w:rPr>
          <w:rFonts w:asciiTheme="majorHAnsi" w:hAnsiTheme="majorHAnsi" w:cstheme="majorHAnsi"/>
          <w:color w:val="BFBFBF" w:themeColor="background1" w:themeShade="BF"/>
          <w:sz w:val="16"/>
          <w:szCs w:val="16"/>
          <w:lang w:val="en-AU"/>
        </w:rPr>
      </w:pPr>
      <w:r w:rsidRPr="00162880">
        <w:rPr>
          <w:rFonts w:asciiTheme="majorHAnsi" w:hAnsiTheme="majorHAnsi" w:cstheme="majorHAnsi"/>
          <w:b/>
          <w:bCs/>
          <w:color w:val="auto"/>
          <w:sz w:val="16"/>
          <w:szCs w:val="16"/>
          <w:lang w:val="en-AU"/>
        </w:rPr>
        <w:t>Company:</w:t>
      </w:r>
      <w:r w:rsidRPr="00162880">
        <w:rPr>
          <w:rFonts w:asciiTheme="majorHAnsi" w:hAnsiTheme="majorHAnsi" w:cstheme="majorHAnsi"/>
          <w:b/>
          <w:bCs/>
          <w:color w:val="auto"/>
          <w:sz w:val="16"/>
          <w:szCs w:val="16"/>
          <w:lang w:val="en-AU"/>
        </w:rPr>
        <w:tab/>
      </w:r>
      <w:r>
        <w:rPr>
          <w:rFonts w:asciiTheme="majorHAnsi" w:hAnsiTheme="majorHAnsi" w:cstheme="majorHAnsi"/>
          <w:color w:val="auto"/>
          <w:sz w:val="16"/>
          <w:szCs w:val="16"/>
          <w:lang w:val="en-AU"/>
        </w:rPr>
        <w:tab/>
      </w:r>
      <w:r>
        <w:rPr>
          <w:rFonts w:asciiTheme="majorHAnsi" w:hAnsiTheme="majorHAnsi" w:cstheme="majorHAnsi"/>
          <w:color w:val="auto"/>
          <w:sz w:val="16"/>
          <w:szCs w:val="16"/>
          <w:lang w:val="en-AU"/>
        </w:rPr>
        <w:tab/>
      </w:r>
      <w:r>
        <w:rPr>
          <w:rFonts w:asciiTheme="majorHAnsi" w:hAnsiTheme="majorHAnsi" w:cstheme="majorHAnsi"/>
          <w:color w:val="auto"/>
          <w:sz w:val="16"/>
          <w:szCs w:val="16"/>
          <w:lang w:val="en-AU"/>
        </w:rPr>
        <w:tab/>
      </w:r>
      <w:r>
        <w:rPr>
          <w:rFonts w:asciiTheme="majorHAnsi" w:hAnsiTheme="majorHAnsi" w:cstheme="majorHAnsi"/>
          <w:color w:val="auto"/>
          <w:sz w:val="16"/>
          <w:szCs w:val="16"/>
          <w:lang w:val="en-AU"/>
        </w:rPr>
        <w:tab/>
      </w:r>
      <w:r w:rsidRPr="00162880">
        <w:rPr>
          <w:rFonts w:asciiTheme="majorHAnsi" w:hAnsiTheme="majorHAnsi" w:cstheme="majorHAnsi"/>
          <w:color w:val="BFBFBF" w:themeColor="background1" w:themeShade="BF"/>
          <w:sz w:val="16"/>
          <w:szCs w:val="16"/>
          <w:lang w:val="en-AU"/>
        </w:rPr>
        <w:t>{inspector_company}</w:t>
      </w:r>
    </w:p>
    <w:p w14:paraId="269DF6C0" w14:textId="77777777" w:rsidR="001E3460" w:rsidRDefault="001E3460" w:rsidP="001E3460">
      <w:pPr>
        <w:pStyle w:val="PR05--Bodycopy"/>
        <w:spacing w:before="60" w:after="60"/>
        <w:rPr>
          <w:rFonts w:asciiTheme="majorHAnsi" w:hAnsiTheme="majorHAnsi" w:cstheme="majorHAnsi"/>
          <w:color w:val="auto"/>
          <w:sz w:val="16"/>
          <w:szCs w:val="16"/>
          <w:lang w:val="en-AU"/>
        </w:rPr>
      </w:pPr>
    </w:p>
    <w:p w14:paraId="150FE04C" w14:textId="77777777" w:rsidR="001E3460" w:rsidRPr="00162880" w:rsidRDefault="001E3460" w:rsidP="001E3460">
      <w:pPr>
        <w:pStyle w:val="PR05--Bodycopy"/>
        <w:spacing w:before="60" w:after="60"/>
        <w:rPr>
          <w:rFonts w:asciiTheme="majorHAnsi" w:hAnsiTheme="majorHAnsi" w:cstheme="majorHAnsi"/>
          <w:color w:val="BFBFBF" w:themeColor="background1" w:themeShade="BF"/>
          <w:sz w:val="16"/>
          <w:szCs w:val="16"/>
          <w:lang w:val="en-AU"/>
        </w:rPr>
      </w:pPr>
      <w:r w:rsidRPr="00162880">
        <w:rPr>
          <w:rFonts w:asciiTheme="majorHAnsi" w:hAnsiTheme="majorHAnsi" w:cstheme="majorHAnsi"/>
          <w:b/>
          <w:bCs/>
          <w:color w:val="auto"/>
          <w:sz w:val="16"/>
          <w:szCs w:val="16"/>
          <w:lang w:val="en-AU"/>
        </w:rPr>
        <w:t>Date:</w:t>
      </w:r>
      <w:r w:rsidRPr="00162880">
        <w:rPr>
          <w:rFonts w:asciiTheme="majorHAnsi" w:hAnsiTheme="majorHAnsi" w:cstheme="majorHAnsi"/>
          <w:b/>
          <w:bCs/>
          <w:color w:val="auto"/>
          <w:sz w:val="16"/>
          <w:szCs w:val="16"/>
          <w:lang w:val="en-AU"/>
        </w:rPr>
        <w:tab/>
      </w:r>
      <w:r>
        <w:rPr>
          <w:rFonts w:asciiTheme="majorHAnsi" w:hAnsiTheme="majorHAnsi" w:cstheme="majorHAnsi"/>
          <w:color w:val="auto"/>
          <w:sz w:val="16"/>
          <w:szCs w:val="16"/>
          <w:lang w:val="en-AU"/>
        </w:rPr>
        <w:tab/>
      </w:r>
      <w:r>
        <w:rPr>
          <w:rFonts w:asciiTheme="majorHAnsi" w:hAnsiTheme="majorHAnsi" w:cstheme="majorHAnsi"/>
          <w:color w:val="auto"/>
          <w:sz w:val="16"/>
          <w:szCs w:val="16"/>
          <w:lang w:val="en-AU"/>
        </w:rPr>
        <w:tab/>
      </w:r>
      <w:r>
        <w:rPr>
          <w:rFonts w:asciiTheme="majorHAnsi" w:hAnsiTheme="majorHAnsi" w:cstheme="majorHAnsi"/>
          <w:color w:val="auto"/>
          <w:sz w:val="16"/>
          <w:szCs w:val="16"/>
          <w:lang w:val="en-AU"/>
        </w:rPr>
        <w:tab/>
      </w:r>
      <w:r>
        <w:rPr>
          <w:rFonts w:asciiTheme="majorHAnsi" w:hAnsiTheme="majorHAnsi" w:cstheme="majorHAnsi"/>
          <w:color w:val="auto"/>
          <w:sz w:val="16"/>
          <w:szCs w:val="16"/>
          <w:lang w:val="en-AU"/>
        </w:rPr>
        <w:tab/>
      </w:r>
      <w:r w:rsidRPr="00162880">
        <w:rPr>
          <w:rFonts w:asciiTheme="majorHAnsi" w:hAnsiTheme="majorHAnsi" w:cstheme="majorHAnsi"/>
          <w:color w:val="BFBFBF" w:themeColor="background1" w:themeShade="BF"/>
          <w:sz w:val="16"/>
          <w:szCs w:val="16"/>
          <w:lang w:val="en-AU"/>
        </w:rPr>
        <w:t>{inspection_date}</w:t>
      </w:r>
    </w:p>
    <w:p w14:paraId="1D1C6E19" w14:textId="77777777" w:rsidR="001E3460" w:rsidRDefault="001E3460" w:rsidP="001E3460">
      <w:pPr>
        <w:pStyle w:val="PR05--Bodycopy"/>
        <w:spacing w:before="60" w:after="60"/>
        <w:rPr>
          <w:rFonts w:asciiTheme="majorHAnsi" w:hAnsiTheme="majorHAnsi" w:cstheme="majorHAnsi"/>
          <w:color w:val="auto"/>
          <w:sz w:val="16"/>
          <w:szCs w:val="16"/>
          <w:lang w:val="en-AU"/>
        </w:rPr>
      </w:pPr>
    </w:p>
    <w:p w14:paraId="66B8682E" w14:textId="77777777" w:rsidR="001E3460" w:rsidRPr="00162880" w:rsidRDefault="001E3460" w:rsidP="001E3460">
      <w:pPr>
        <w:pStyle w:val="PR05--Bodycopy"/>
        <w:spacing w:before="60" w:after="60"/>
        <w:rPr>
          <w:rFonts w:asciiTheme="majorHAnsi" w:hAnsiTheme="majorHAnsi" w:cstheme="majorHAnsi"/>
          <w:color w:val="BFBFBF" w:themeColor="background1" w:themeShade="BF"/>
          <w:sz w:val="16"/>
          <w:szCs w:val="16"/>
          <w:lang w:val="en-AU"/>
        </w:rPr>
      </w:pPr>
      <w:r w:rsidRPr="00162880">
        <w:rPr>
          <w:rFonts w:asciiTheme="majorHAnsi" w:hAnsiTheme="majorHAnsi" w:cstheme="majorHAnsi"/>
          <w:b/>
          <w:bCs/>
          <w:color w:val="auto"/>
          <w:sz w:val="16"/>
          <w:szCs w:val="16"/>
          <w:lang w:val="en-AU"/>
        </w:rPr>
        <w:t>Signature:</w:t>
      </w:r>
      <w:r>
        <w:rPr>
          <w:rFonts w:asciiTheme="majorHAnsi" w:hAnsiTheme="majorHAnsi" w:cstheme="majorHAnsi"/>
          <w:color w:val="auto"/>
          <w:sz w:val="16"/>
          <w:szCs w:val="16"/>
          <w:lang w:val="en-AU"/>
        </w:rPr>
        <w:tab/>
      </w:r>
      <w:r>
        <w:rPr>
          <w:rFonts w:asciiTheme="majorHAnsi" w:hAnsiTheme="majorHAnsi" w:cstheme="majorHAnsi"/>
          <w:color w:val="auto"/>
          <w:sz w:val="16"/>
          <w:szCs w:val="16"/>
          <w:lang w:val="en-AU"/>
        </w:rPr>
        <w:tab/>
      </w:r>
      <w:r>
        <w:rPr>
          <w:rFonts w:asciiTheme="majorHAnsi" w:hAnsiTheme="majorHAnsi" w:cstheme="majorHAnsi"/>
          <w:color w:val="auto"/>
          <w:sz w:val="16"/>
          <w:szCs w:val="16"/>
          <w:lang w:val="en-AU"/>
        </w:rPr>
        <w:tab/>
      </w:r>
      <w:r>
        <w:rPr>
          <w:rFonts w:asciiTheme="majorHAnsi" w:hAnsiTheme="majorHAnsi" w:cstheme="majorHAnsi"/>
          <w:color w:val="auto"/>
          <w:sz w:val="16"/>
          <w:szCs w:val="16"/>
          <w:lang w:val="en-AU"/>
        </w:rPr>
        <w:tab/>
      </w:r>
      <w:r>
        <w:rPr>
          <w:rFonts w:asciiTheme="majorHAnsi" w:hAnsiTheme="majorHAnsi" w:cstheme="majorHAnsi"/>
          <w:color w:val="auto"/>
          <w:sz w:val="16"/>
          <w:szCs w:val="16"/>
          <w:lang w:val="en-AU"/>
        </w:rPr>
        <w:tab/>
      </w:r>
      <w:r w:rsidRPr="00162880">
        <w:rPr>
          <w:rFonts w:asciiTheme="majorHAnsi" w:hAnsiTheme="majorHAnsi" w:cstheme="majorHAnsi"/>
          <w:color w:val="BFBFBF" w:themeColor="background1" w:themeShade="BF"/>
          <w:sz w:val="16"/>
          <w:szCs w:val="16"/>
          <w:lang w:val="en-AU"/>
        </w:rPr>
        <w:t>{%signature}</w:t>
      </w:r>
    </w:p>
    <w:p w14:paraId="4B81A844" w14:textId="77777777" w:rsidR="001E3460" w:rsidRPr="00F14229" w:rsidRDefault="001E3460" w:rsidP="001E3460">
      <w:pPr>
        <w:pStyle w:val="PR05--Bodycopy"/>
        <w:spacing w:before="60" w:after="60"/>
        <w:rPr>
          <w:rFonts w:asciiTheme="majorHAnsi" w:hAnsiTheme="majorHAnsi" w:cstheme="majorHAnsi"/>
          <w:color w:val="auto"/>
          <w:sz w:val="16"/>
          <w:szCs w:val="16"/>
          <w:lang w:val="en-AU"/>
        </w:rPr>
      </w:pPr>
    </w:p>
    <w:p w14:paraId="482126B3" w14:textId="77777777" w:rsidR="001E3460" w:rsidRDefault="001E3460" w:rsidP="001E3460">
      <w:pPr>
        <w:pStyle w:val="NormalWeb"/>
        <w:jc w:val="center"/>
        <w:rPr>
          <w:rFonts w:asciiTheme="majorHAnsi" w:hAnsiTheme="majorHAnsi" w:cstheme="majorHAnsi"/>
          <w:b/>
          <w:bCs/>
          <w:sz w:val="16"/>
          <w:szCs w:val="16"/>
        </w:rPr>
      </w:pPr>
    </w:p>
    <w:p w14:paraId="6ED7D834" w14:textId="77777777" w:rsidR="00EE26C4" w:rsidRDefault="00EE26C4" w:rsidP="00302BA6">
      <w:pPr>
        <w:pStyle w:val="NormalWeb"/>
        <w:jc w:val="center"/>
        <w:rPr>
          <w:rFonts w:asciiTheme="majorHAnsi" w:hAnsiTheme="majorHAnsi" w:cstheme="majorHAnsi"/>
          <w:b/>
          <w:bCs/>
          <w:sz w:val="16"/>
          <w:szCs w:val="16"/>
        </w:rPr>
        <w:sectPr w:rsidR="00EE26C4" w:rsidSect="00EE26C4">
          <w:type w:val="continuous"/>
          <w:pgSz w:w="11900" w:h="16840"/>
          <w:pgMar w:top="720" w:right="720" w:bottom="720" w:left="720" w:header="705" w:footer="335" w:gutter="0"/>
          <w:cols w:space="708"/>
          <w:docGrid w:linePitch="326"/>
        </w:sectPr>
      </w:pPr>
    </w:p>
    <w:p w14:paraId="5332133F" w14:textId="3AD66D61" w:rsidR="001E3460" w:rsidRPr="005207B6" w:rsidRDefault="001E3460" w:rsidP="00302BA6">
      <w:pPr>
        <w:pStyle w:val="NormalWeb"/>
        <w:jc w:val="center"/>
        <w:rPr>
          <w:rFonts w:asciiTheme="majorHAnsi" w:hAnsiTheme="majorHAnsi" w:cstheme="majorHAnsi"/>
          <w:b/>
          <w:bCs/>
          <w:sz w:val="16"/>
          <w:szCs w:val="16"/>
        </w:rPr>
      </w:pPr>
    </w:p>
    <w:sectPr w:rsidR="001E3460" w:rsidRPr="005207B6" w:rsidSect="00202161">
      <w:type w:val="continuous"/>
      <w:pgSz w:w="11900" w:h="16840"/>
      <w:pgMar w:top="720" w:right="720" w:bottom="720" w:left="720" w:header="705" w:footer="335" w:gutter="0"/>
      <w:cols w:num="3"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273F55" w14:textId="77777777" w:rsidR="0067551E" w:rsidRDefault="0067551E">
      <w:r>
        <w:separator/>
      </w:r>
    </w:p>
  </w:endnote>
  <w:endnote w:type="continuationSeparator" w:id="0">
    <w:p w14:paraId="2A6885F3" w14:textId="77777777" w:rsidR="0067551E" w:rsidRDefault="0067551E">
      <w:r>
        <w:continuationSeparator/>
      </w:r>
    </w:p>
  </w:endnote>
  <w:endnote w:type="continuationNotice" w:id="1">
    <w:p w14:paraId="7A4B345B" w14:textId="77777777" w:rsidR="0067551E" w:rsidRDefault="0067551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-Roman">
    <w:altName w:val="Times New Roman"/>
    <w:charset w:val="00"/>
    <w:family w:val="auto"/>
    <w:pitch w:val="variable"/>
    <w:sig w:usb0="E00002FF" w:usb1="5000205A" w:usb2="00000000" w:usb3="00000000" w:csb0="0000019F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0E7162" w14:textId="63B8EFC1" w:rsidR="007D439D" w:rsidRPr="007D439D" w:rsidRDefault="007D439D">
    <w:pPr>
      <w:pStyle w:val="Footer"/>
      <w:jc w:val="right"/>
      <w:rPr>
        <w:rFonts w:asciiTheme="majorHAnsi" w:hAnsiTheme="majorHAnsi" w:cstheme="majorHAnsi"/>
        <w:color w:val="BFBFBF" w:themeColor="background1" w:themeShade="BF"/>
        <w:sz w:val="12"/>
        <w:szCs w:val="12"/>
      </w:rPr>
    </w:pPr>
    <w:r w:rsidRPr="007D439D">
      <w:rPr>
        <w:rFonts w:asciiTheme="majorHAnsi" w:hAnsiTheme="majorHAnsi" w:cstheme="majorHAnsi"/>
        <w:color w:val="BFBFBF" w:themeColor="background1" w:themeShade="BF"/>
        <w:sz w:val="12"/>
        <w:szCs w:val="12"/>
      </w:rPr>
      <w:t>_______________________________________________________________________________________________________________________________________________________________________________</w:t>
    </w:r>
  </w:p>
  <w:p w14:paraId="5AB34E91" w14:textId="77777777" w:rsidR="007D439D" w:rsidRDefault="007D439D">
    <w:pPr>
      <w:pStyle w:val="Footer"/>
      <w:jc w:val="right"/>
      <w:rPr>
        <w:rFonts w:asciiTheme="majorHAnsi" w:hAnsiTheme="majorHAnsi" w:cstheme="majorHAnsi"/>
        <w:sz w:val="12"/>
        <w:szCs w:val="12"/>
      </w:rPr>
    </w:pPr>
  </w:p>
  <w:p w14:paraId="62C42993" w14:textId="4662601F" w:rsidR="000F70F9" w:rsidRPr="000F70F9" w:rsidRDefault="000F70F9">
    <w:pPr>
      <w:pStyle w:val="Footer"/>
      <w:jc w:val="right"/>
      <w:rPr>
        <w:rFonts w:asciiTheme="majorHAnsi" w:hAnsiTheme="majorHAnsi" w:cstheme="majorHAnsi"/>
        <w:sz w:val="12"/>
        <w:szCs w:val="12"/>
      </w:rPr>
    </w:pPr>
    <w:r w:rsidRPr="000F70F9">
      <w:rPr>
        <w:rFonts w:asciiTheme="majorHAnsi" w:hAnsiTheme="majorHAnsi" w:cstheme="majorHAnsi"/>
        <w:sz w:val="12"/>
        <w:szCs w:val="12"/>
      </w:rPr>
      <w:t xml:space="preserve">Page </w:t>
    </w:r>
    <w:sdt>
      <w:sdtPr>
        <w:rPr>
          <w:rFonts w:asciiTheme="majorHAnsi" w:hAnsiTheme="majorHAnsi" w:cstheme="majorHAnsi"/>
          <w:sz w:val="12"/>
          <w:szCs w:val="12"/>
        </w:rPr>
        <w:id w:val="401186035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0F70F9">
          <w:rPr>
            <w:rFonts w:asciiTheme="majorHAnsi" w:hAnsiTheme="majorHAnsi" w:cstheme="majorHAnsi"/>
            <w:sz w:val="12"/>
            <w:szCs w:val="12"/>
          </w:rPr>
          <w:fldChar w:fldCharType="begin"/>
        </w:r>
        <w:r w:rsidRPr="000F70F9">
          <w:rPr>
            <w:rFonts w:asciiTheme="majorHAnsi" w:hAnsiTheme="majorHAnsi" w:cstheme="majorHAnsi"/>
            <w:sz w:val="12"/>
            <w:szCs w:val="12"/>
          </w:rPr>
          <w:instrText xml:space="preserve"> PAGE   \* MERGEFORMAT </w:instrText>
        </w:r>
        <w:r w:rsidRPr="000F70F9">
          <w:rPr>
            <w:rFonts w:asciiTheme="majorHAnsi" w:hAnsiTheme="majorHAnsi" w:cstheme="majorHAnsi"/>
            <w:sz w:val="12"/>
            <w:szCs w:val="12"/>
          </w:rPr>
          <w:fldChar w:fldCharType="separate"/>
        </w:r>
        <w:r w:rsidRPr="000F70F9">
          <w:rPr>
            <w:rFonts w:asciiTheme="majorHAnsi" w:hAnsiTheme="majorHAnsi" w:cstheme="majorHAnsi"/>
            <w:noProof/>
            <w:sz w:val="12"/>
            <w:szCs w:val="12"/>
          </w:rPr>
          <w:t>2</w:t>
        </w:r>
        <w:r w:rsidRPr="000F70F9">
          <w:rPr>
            <w:rFonts w:asciiTheme="majorHAnsi" w:hAnsiTheme="majorHAnsi" w:cstheme="majorHAnsi"/>
            <w:noProof/>
            <w:sz w:val="12"/>
            <w:szCs w:val="12"/>
          </w:rPr>
          <w:fldChar w:fldCharType="end"/>
        </w:r>
      </w:sdtContent>
    </w:sdt>
  </w:p>
  <w:p w14:paraId="148279BD" w14:textId="2B0B1227" w:rsidR="00E21579" w:rsidRPr="00B91ADE" w:rsidRDefault="00E21579" w:rsidP="006943A5">
    <w:pPr>
      <w:pStyle w:val="Footer"/>
      <w:jc w:val="right"/>
      <w:rPr>
        <w:rFonts w:asciiTheme="majorHAnsi" w:hAnsiTheme="majorHAnsi" w:cstheme="majorHAnsi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52BC2D" w14:textId="77777777" w:rsidR="0067551E" w:rsidRDefault="0067551E">
      <w:r>
        <w:separator/>
      </w:r>
    </w:p>
  </w:footnote>
  <w:footnote w:type="continuationSeparator" w:id="0">
    <w:p w14:paraId="0D9BAFA1" w14:textId="77777777" w:rsidR="0067551E" w:rsidRDefault="0067551E">
      <w:r>
        <w:continuationSeparator/>
      </w:r>
    </w:p>
  </w:footnote>
  <w:footnote w:type="continuationNotice" w:id="1">
    <w:p w14:paraId="1EEF47EE" w14:textId="77777777" w:rsidR="0067551E" w:rsidRDefault="0067551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0DC1B9" w14:textId="75232F43" w:rsidR="00E21579" w:rsidRPr="005F18F0" w:rsidRDefault="00E21579" w:rsidP="0056154F">
    <w:pPr>
      <w:pStyle w:val="Header"/>
      <w:jc w:val="right"/>
      <w:rPr>
        <w:rFonts w:asciiTheme="majorHAnsi" w:hAnsiTheme="majorHAnsi" w:cstheme="majorHAnsi"/>
        <w:b/>
        <w:bCs/>
        <w:sz w:val="16"/>
        <w:szCs w:val="16"/>
      </w:rPr>
    </w:pPr>
    <w:r w:rsidRPr="001541A9">
      <w:rPr>
        <w:b/>
        <w:bCs/>
        <w:noProof/>
        <w:sz w:val="16"/>
        <w:szCs w:val="16"/>
        <w:highlight w:val="cyan"/>
        <w:lang w:eastAsia="en-AU"/>
      </w:rPr>
      <w:drawing>
        <wp:anchor distT="0" distB="0" distL="114300" distR="114300" simplePos="0" relativeHeight="251658240" behindDoc="1" locked="0" layoutInCell="1" allowOverlap="1" wp14:anchorId="513814C2" wp14:editId="61443E45">
          <wp:simplePos x="0" y="0"/>
          <wp:positionH relativeFrom="page">
            <wp:posOffset>0</wp:posOffset>
          </wp:positionH>
          <wp:positionV relativeFrom="page">
            <wp:posOffset>-251460</wp:posOffset>
          </wp:positionV>
          <wp:extent cx="2514600" cy="1173480"/>
          <wp:effectExtent l="0" t="0" r="0" b="7620"/>
          <wp:wrapNone/>
          <wp:docPr id="685440492" name="Picture 68544049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UPS_letterhead_header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14600" cy="11734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1541A9">
      <w:rPr>
        <w:b/>
        <w:bCs/>
        <w:noProof/>
        <w:sz w:val="16"/>
        <w:szCs w:val="16"/>
        <w:highlight w:val="cyan"/>
        <w:lang w:eastAsia="en-AU"/>
      </w:rPr>
      <w:drawing>
        <wp:anchor distT="0" distB="0" distL="114300" distR="114300" simplePos="0" relativeHeight="251658243" behindDoc="1" locked="0" layoutInCell="1" allowOverlap="1" wp14:anchorId="0ADF0051" wp14:editId="17572A72">
          <wp:simplePos x="0" y="0"/>
          <wp:positionH relativeFrom="page">
            <wp:align>left</wp:align>
          </wp:positionH>
          <wp:positionV relativeFrom="page">
            <wp:align>center</wp:align>
          </wp:positionV>
          <wp:extent cx="7559040" cy="7775448"/>
          <wp:effectExtent l="0" t="0" r="10160" b="0"/>
          <wp:wrapNone/>
          <wp:docPr id="522363635" name="Picture 52236363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UPS_letterhead_watermark.jp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9040" cy="7775448"/>
                  </a:xfrm>
                  <a:prstGeom prst="rect">
                    <a:avLst/>
                  </a:prstGeom>
                  <a:extLst>
                    <a:ext uri="{FAA26D3D-D897-4be2-8F04-BA451C77F1D7}">
                      <ma14:placeholderFlag xmlns:a14="http://schemas.microsoft.com/office/drawing/2010/main" xmlns:arto="http://schemas.microsoft.com/office/word/2006/arto" xmlns:ve="http://schemas.openxmlformats.org/markup-compatibility/2006"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</a:ext>
                  </a:extLst>
                </pic:spPr>
              </pic:pic>
            </a:graphicData>
          </a:graphic>
        </wp:anchor>
      </w:drawing>
    </w:r>
    <w:r w:rsidR="00BB6F07">
      <w:rPr>
        <w:rFonts w:asciiTheme="majorHAnsi" w:hAnsiTheme="majorHAnsi" w:cstheme="majorHAnsi"/>
        <w:b/>
        <w:bCs/>
        <w:sz w:val="16"/>
        <w:szCs w:val="16"/>
      </w:rPr>
      <w:t>{property_name}</w:t>
    </w:r>
  </w:p>
  <w:p w14:paraId="20C43307" w14:textId="7D46AF29" w:rsidR="00921796" w:rsidRPr="005F18F0" w:rsidRDefault="00173E5C" w:rsidP="00173E5C">
    <w:pPr>
      <w:pStyle w:val="Header"/>
      <w:tabs>
        <w:tab w:val="left" w:pos="2430"/>
        <w:tab w:val="right" w:pos="10460"/>
      </w:tabs>
      <w:rPr>
        <w:rFonts w:asciiTheme="majorHAnsi" w:hAnsiTheme="majorHAnsi" w:cstheme="majorHAnsi"/>
        <w:b/>
        <w:bCs/>
        <w:sz w:val="16"/>
        <w:szCs w:val="16"/>
      </w:rPr>
    </w:pPr>
    <w:r>
      <w:rPr>
        <w:rFonts w:asciiTheme="majorHAnsi" w:hAnsiTheme="majorHAnsi" w:cstheme="majorHAnsi"/>
        <w:b/>
        <w:bCs/>
        <w:sz w:val="16"/>
        <w:szCs w:val="16"/>
      </w:rPr>
      <w:tab/>
    </w:r>
    <w:r>
      <w:rPr>
        <w:rFonts w:asciiTheme="majorHAnsi" w:hAnsiTheme="majorHAnsi" w:cstheme="majorHAnsi"/>
        <w:b/>
        <w:bCs/>
        <w:sz w:val="16"/>
        <w:szCs w:val="16"/>
      </w:rPr>
      <w:tab/>
    </w:r>
    <w:r>
      <w:rPr>
        <w:rFonts w:asciiTheme="majorHAnsi" w:hAnsiTheme="majorHAnsi" w:cstheme="majorHAnsi"/>
        <w:b/>
        <w:bCs/>
        <w:sz w:val="16"/>
        <w:szCs w:val="16"/>
      </w:rPr>
      <w:tab/>
    </w:r>
    <w:r>
      <w:rPr>
        <w:rFonts w:asciiTheme="majorHAnsi" w:hAnsiTheme="majorHAnsi" w:cstheme="majorHAnsi"/>
        <w:b/>
        <w:bCs/>
        <w:sz w:val="16"/>
        <w:szCs w:val="16"/>
      </w:rPr>
      <w:tab/>
    </w:r>
    <w:r w:rsidR="00BB6F07">
      <w:rPr>
        <w:rFonts w:asciiTheme="majorHAnsi" w:hAnsiTheme="majorHAnsi" w:cstheme="majorHAnsi"/>
        <w:b/>
        <w:bCs/>
        <w:sz w:val="16"/>
        <w:szCs w:val="16"/>
      </w:rPr>
      <w:t>Incident</w:t>
    </w:r>
    <w:r w:rsidR="00BD509A">
      <w:rPr>
        <w:rFonts w:asciiTheme="majorHAnsi" w:hAnsiTheme="majorHAnsi" w:cstheme="majorHAnsi"/>
        <w:b/>
        <w:bCs/>
        <w:sz w:val="16"/>
        <w:szCs w:val="16"/>
      </w:rPr>
      <w:t xml:space="preserve"> Report</w:t>
    </w:r>
  </w:p>
  <w:p w14:paraId="2FBF189C" w14:textId="622A9E06" w:rsidR="00E21579" w:rsidRPr="005F18F0" w:rsidRDefault="00E21579" w:rsidP="00CB2B67">
    <w:pPr>
      <w:pStyle w:val="Header"/>
      <w:rPr>
        <w:rFonts w:asciiTheme="majorHAnsi" w:hAnsiTheme="majorHAnsi" w:cstheme="majorHAnsi"/>
        <w:color w:val="BFBFBF" w:themeColor="background1" w:themeShade="BF"/>
        <w:sz w:val="16"/>
        <w:szCs w:val="16"/>
      </w:rPr>
    </w:pPr>
    <w:r w:rsidRPr="005F18F0">
      <w:rPr>
        <w:rFonts w:asciiTheme="majorHAnsi" w:hAnsiTheme="majorHAnsi" w:cstheme="majorHAnsi"/>
        <w:color w:val="BFBFBF" w:themeColor="background1" w:themeShade="BF"/>
        <w:sz w:val="16"/>
        <w:szCs w:val="16"/>
      </w:rPr>
      <w:t>____________________________________________________________________________________________________________</w:t>
    </w:r>
    <w:r w:rsidR="005F18F0">
      <w:rPr>
        <w:rFonts w:asciiTheme="majorHAnsi" w:hAnsiTheme="majorHAnsi" w:cstheme="majorHAnsi"/>
        <w:color w:val="BFBFBF" w:themeColor="background1" w:themeShade="BF"/>
        <w:sz w:val="16"/>
        <w:szCs w:val="16"/>
      </w:rPr>
      <w:t>_____________________</w:t>
    </w:r>
    <w:r w:rsidRPr="005F18F0">
      <w:rPr>
        <w:rFonts w:asciiTheme="majorHAnsi" w:hAnsiTheme="majorHAnsi" w:cstheme="majorHAnsi"/>
        <w:color w:val="BFBFBF" w:themeColor="background1" w:themeShade="BF"/>
        <w:sz w:val="16"/>
        <w:szCs w:val="16"/>
      </w:rPr>
      <w:t>__</w:t>
    </w:r>
  </w:p>
  <w:p w14:paraId="74B10A84" w14:textId="77777777" w:rsidR="00E21579" w:rsidRPr="0056154F" w:rsidRDefault="00E21579" w:rsidP="00CB2B67">
    <w:pPr>
      <w:pStyle w:val="Header"/>
      <w:rPr>
        <w:rFonts w:asciiTheme="majorHAnsi" w:hAnsiTheme="majorHAnsi" w:cstheme="majorHAnsi"/>
        <w:sz w:val="19"/>
        <w:szCs w:val="19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6A41F5" w14:textId="5D611B07" w:rsidR="00E21579" w:rsidRDefault="00E21579" w:rsidP="00482D55">
    <w:pPr>
      <w:pStyle w:val="Header"/>
      <w:tabs>
        <w:tab w:val="clear" w:pos="4320"/>
        <w:tab w:val="clear" w:pos="8640"/>
        <w:tab w:val="left" w:pos="1159"/>
      </w:tabs>
    </w:pPr>
    <w:r>
      <w:rPr>
        <w:noProof/>
        <w:lang w:eastAsia="en-AU"/>
      </w:rPr>
      <w:drawing>
        <wp:anchor distT="0" distB="0" distL="114300" distR="114300" simplePos="0" relativeHeight="251658241" behindDoc="1" locked="0" layoutInCell="1" allowOverlap="1" wp14:anchorId="75A7BAE5" wp14:editId="24010A33">
          <wp:simplePos x="0" y="0"/>
          <wp:positionH relativeFrom="page">
            <wp:posOffset>0</wp:posOffset>
          </wp:positionH>
          <wp:positionV relativeFrom="page">
            <wp:posOffset>-269050</wp:posOffset>
          </wp:positionV>
          <wp:extent cx="2514600" cy="1173480"/>
          <wp:effectExtent l="0" t="0" r="0" b="7620"/>
          <wp:wrapNone/>
          <wp:docPr id="1228008240" name="Picture 122800824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UPS_letterhead_header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14600" cy="11734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eastAsia="en-AU"/>
      </w:rPr>
      <w:drawing>
        <wp:anchor distT="0" distB="0" distL="114300" distR="114300" simplePos="0" relativeHeight="251658242" behindDoc="1" locked="0" layoutInCell="1" allowOverlap="1" wp14:anchorId="4C3E0D0B" wp14:editId="7156BE5F">
          <wp:simplePos x="0" y="0"/>
          <wp:positionH relativeFrom="page">
            <wp:align>left</wp:align>
          </wp:positionH>
          <wp:positionV relativeFrom="page">
            <wp:align>center</wp:align>
          </wp:positionV>
          <wp:extent cx="7559040" cy="7775448"/>
          <wp:effectExtent l="0" t="0" r="10160" b="0"/>
          <wp:wrapNone/>
          <wp:docPr id="140925181" name="Picture 14092518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UPS_letterhead_watermark.jp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9040" cy="7775448"/>
                  </a:xfrm>
                  <a:prstGeom prst="rect">
                    <a:avLst/>
                  </a:prstGeom>
                  <a:extLst>
                    <a:ext uri="{FAA26D3D-D897-4be2-8F04-BA451C77F1D7}">
                      <ma14:placeholderFlag xmlns:a14="http://schemas.microsoft.com/office/drawing/2010/main" xmlns:arto="http://schemas.microsoft.com/office/word/2006/arto" xmlns:ve="http://schemas.openxmlformats.org/markup-compatibility/2006"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</a:ext>
                  </a:extLst>
                </pic:spPr>
              </pic:pic>
            </a:graphicData>
          </a:graphic>
        </wp:anchor>
      </w:drawing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D0B2D"/>
    <w:multiLevelType w:val="hybridMultilevel"/>
    <w:tmpl w:val="3CECB7E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D24A17"/>
    <w:multiLevelType w:val="hybridMultilevel"/>
    <w:tmpl w:val="E14E2FD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6D1E44"/>
    <w:multiLevelType w:val="hybridMultilevel"/>
    <w:tmpl w:val="ACB62FB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52239A"/>
    <w:multiLevelType w:val="hybridMultilevel"/>
    <w:tmpl w:val="7AC4357E"/>
    <w:lvl w:ilvl="0" w:tplc="38E034AE">
      <w:start w:val="15"/>
      <w:numFmt w:val="bullet"/>
      <w:lvlText w:val="-"/>
      <w:lvlJc w:val="left"/>
      <w:pPr>
        <w:ind w:left="360" w:hanging="360"/>
      </w:pPr>
      <w:rPr>
        <w:rFonts w:ascii="Calibri" w:eastAsia="Calibri" w:hAnsi="Calibri" w:cs="Calibri" w:hint="default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1A76425"/>
    <w:multiLevelType w:val="hybridMultilevel"/>
    <w:tmpl w:val="FC4C7F86"/>
    <w:lvl w:ilvl="0" w:tplc="4856A024">
      <w:start w:val="50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D709A0"/>
    <w:multiLevelType w:val="hybridMultilevel"/>
    <w:tmpl w:val="9CAC19EC"/>
    <w:lvl w:ilvl="0" w:tplc="F3663AE4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0A3861"/>
    <w:multiLevelType w:val="hybridMultilevel"/>
    <w:tmpl w:val="32625D94"/>
    <w:lvl w:ilvl="0" w:tplc="8C089D5A">
      <w:start w:val="1"/>
      <w:numFmt w:val="decimal"/>
      <w:lvlText w:val="(%1)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>
      <w:start w:val="1"/>
      <w:numFmt w:val="decimal"/>
      <w:lvlText w:val="%4."/>
      <w:lvlJc w:val="left"/>
      <w:pPr>
        <w:ind w:left="2880" w:hanging="360"/>
      </w:pPr>
    </w:lvl>
    <w:lvl w:ilvl="4" w:tplc="0C090019">
      <w:start w:val="1"/>
      <w:numFmt w:val="lowerLetter"/>
      <w:lvlText w:val="%5."/>
      <w:lvlJc w:val="left"/>
      <w:pPr>
        <w:ind w:left="3600" w:hanging="360"/>
      </w:pPr>
    </w:lvl>
    <w:lvl w:ilvl="5" w:tplc="0C09001B">
      <w:start w:val="1"/>
      <w:numFmt w:val="lowerRoman"/>
      <w:lvlText w:val="%6."/>
      <w:lvlJc w:val="right"/>
      <w:pPr>
        <w:ind w:left="4320" w:hanging="180"/>
      </w:pPr>
    </w:lvl>
    <w:lvl w:ilvl="6" w:tplc="0C09000F">
      <w:start w:val="1"/>
      <w:numFmt w:val="decimal"/>
      <w:lvlText w:val="%7."/>
      <w:lvlJc w:val="left"/>
      <w:pPr>
        <w:ind w:left="5040" w:hanging="360"/>
      </w:pPr>
    </w:lvl>
    <w:lvl w:ilvl="7" w:tplc="0C090019">
      <w:start w:val="1"/>
      <w:numFmt w:val="lowerLetter"/>
      <w:lvlText w:val="%8."/>
      <w:lvlJc w:val="left"/>
      <w:pPr>
        <w:ind w:left="5760" w:hanging="360"/>
      </w:pPr>
    </w:lvl>
    <w:lvl w:ilvl="8" w:tplc="0C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066586"/>
    <w:multiLevelType w:val="hybridMultilevel"/>
    <w:tmpl w:val="57D4B2BE"/>
    <w:lvl w:ilvl="0" w:tplc="698451AA">
      <w:numFmt w:val="bullet"/>
      <w:lvlText w:val="-"/>
      <w:lvlJc w:val="left"/>
      <w:pPr>
        <w:ind w:left="360" w:hanging="360"/>
      </w:pPr>
      <w:rPr>
        <w:rFonts w:ascii="Calibri" w:eastAsia="Calibr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160097B"/>
    <w:multiLevelType w:val="hybridMultilevel"/>
    <w:tmpl w:val="6B5E519A"/>
    <w:lvl w:ilvl="0" w:tplc="9850D224">
      <w:start w:val="1"/>
      <w:numFmt w:val="decimal"/>
      <w:lvlText w:val="(%1)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>
      <w:start w:val="1"/>
      <w:numFmt w:val="decimal"/>
      <w:lvlText w:val="%4."/>
      <w:lvlJc w:val="left"/>
      <w:pPr>
        <w:ind w:left="2880" w:hanging="360"/>
      </w:pPr>
    </w:lvl>
    <w:lvl w:ilvl="4" w:tplc="0C090019">
      <w:start w:val="1"/>
      <w:numFmt w:val="lowerLetter"/>
      <w:lvlText w:val="%5."/>
      <w:lvlJc w:val="left"/>
      <w:pPr>
        <w:ind w:left="3600" w:hanging="360"/>
      </w:pPr>
    </w:lvl>
    <w:lvl w:ilvl="5" w:tplc="0C09001B">
      <w:start w:val="1"/>
      <w:numFmt w:val="lowerRoman"/>
      <w:lvlText w:val="%6."/>
      <w:lvlJc w:val="right"/>
      <w:pPr>
        <w:ind w:left="4320" w:hanging="180"/>
      </w:pPr>
    </w:lvl>
    <w:lvl w:ilvl="6" w:tplc="0C09000F">
      <w:start w:val="1"/>
      <w:numFmt w:val="decimal"/>
      <w:lvlText w:val="%7."/>
      <w:lvlJc w:val="left"/>
      <w:pPr>
        <w:ind w:left="5040" w:hanging="360"/>
      </w:pPr>
    </w:lvl>
    <w:lvl w:ilvl="7" w:tplc="0C090019">
      <w:start w:val="1"/>
      <w:numFmt w:val="lowerLetter"/>
      <w:lvlText w:val="%8."/>
      <w:lvlJc w:val="left"/>
      <w:pPr>
        <w:ind w:left="5760" w:hanging="360"/>
      </w:pPr>
    </w:lvl>
    <w:lvl w:ilvl="8" w:tplc="0C0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6049BC"/>
    <w:multiLevelType w:val="multilevel"/>
    <w:tmpl w:val="D89A4B68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32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12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840" w:hanging="1080"/>
      </w:pPr>
      <w:rPr>
        <w:rFonts w:hint="default"/>
      </w:rPr>
    </w:lvl>
  </w:abstractNum>
  <w:abstractNum w:abstractNumId="10" w15:restartNumberingAfterBreak="0">
    <w:nsid w:val="289B6DDB"/>
    <w:multiLevelType w:val="hybridMultilevel"/>
    <w:tmpl w:val="5406FE0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870675"/>
    <w:multiLevelType w:val="hybridMultilevel"/>
    <w:tmpl w:val="C4EC2BC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381916"/>
    <w:multiLevelType w:val="hybridMultilevel"/>
    <w:tmpl w:val="13F2A86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786377"/>
    <w:multiLevelType w:val="hybridMultilevel"/>
    <w:tmpl w:val="42F05D1E"/>
    <w:lvl w:ilvl="0" w:tplc="AFAE410E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16F062A"/>
    <w:multiLevelType w:val="hybridMultilevel"/>
    <w:tmpl w:val="5CAE17D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23E7EE4"/>
    <w:multiLevelType w:val="hybridMultilevel"/>
    <w:tmpl w:val="211816C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5368A5"/>
    <w:multiLevelType w:val="hybridMultilevel"/>
    <w:tmpl w:val="2BF6EE6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8302B38"/>
    <w:multiLevelType w:val="hybridMultilevel"/>
    <w:tmpl w:val="A2BEC47E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07E3AA3"/>
    <w:multiLevelType w:val="hybridMultilevel"/>
    <w:tmpl w:val="59BCD83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1433AE9"/>
    <w:multiLevelType w:val="hybridMultilevel"/>
    <w:tmpl w:val="97066CD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2A5F1C"/>
    <w:multiLevelType w:val="hybridMultilevel"/>
    <w:tmpl w:val="4468CC60"/>
    <w:lvl w:ilvl="0" w:tplc="22BAB6E6">
      <w:numFmt w:val="bullet"/>
      <w:lvlText w:val="-"/>
      <w:lvlJc w:val="left"/>
      <w:pPr>
        <w:ind w:left="720" w:hanging="360"/>
      </w:pPr>
      <w:rPr>
        <w:rFonts w:ascii="Calibri" w:eastAsia="Cambria" w:hAnsi="Calibri" w:cs="Calibri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86F5D4D"/>
    <w:multiLevelType w:val="hybridMultilevel"/>
    <w:tmpl w:val="E48EA50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D025478"/>
    <w:multiLevelType w:val="hybridMultilevel"/>
    <w:tmpl w:val="6BD670F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F3A7907"/>
    <w:multiLevelType w:val="hybridMultilevel"/>
    <w:tmpl w:val="7B0CE57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51D55C1"/>
    <w:multiLevelType w:val="multilevel"/>
    <w:tmpl w:val="4600D31A"/>
    <w:lvl w:ilvl="0">
      <w:start w:val="1"/>
      <w:numFmt w:val="decimal"/>
      <w:lvlText w:val="%1.0"/>
      <w:lvlJc w:val="left"/>
      <w:pPr>
        <w:ind w:left="486" w:hanging="48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06" w:hanging="48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25" w15:restartNumberingAfterBreak="0">
    <w:nsid w:val="74733CE1"/>
    <w:multiLevelType w:val="hybridMultilevel"/>
    <w:tmpl w:val="8E388C5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B110D01"/>
    <w:multiLevelType w:val="hybridMultilevel"/>
    <w:tmpl w:val="9146B91A"/>
    <w:lvl w:ilvl="0" w:tplc="182A70C4">
      <w:numFmt w:val="bullet"/>
      <w:lvlText w:val="-"/>
      <w:lvlJc w:val="left"/>
      <w:pPr>
        <w:ind w:left="3075" w:hanging="360"/>
      </w:pPr>
      <w:rPr>
        <w:rFonts w:ascii="Calibri" w:eastAsia="Calibri" w:hAnsi="Calibri" w:cs="Calibri" w:hint="default"/>
      </w:rPr>
    </w:lvl>
    <w:lvl w:ilvl="1" w:tplc="0C090001">
      <w:start w:val="1"/>
      <w:numFmt w:val="bullet"/>
      <w:lvlText w:val=""/>
      <w:lvlJc w:val="left"/>
      <w:pPr>
        <w:ind w:left="3795" w:hanging="360"/>
      </w:pPr>
      <w:rPr>
        <w:rFonts w:ascii="Symbol" w:hAnsi="Symbol" w:hint="default"/>
      </w:rPr>
    </w:lvl>
    <w:lvl w:ilvl="2" w:tplc="0C090005" w:tentative="1">
      <w:start w:val="1"/>
      <w:numFmt w:val="bullet"/>
      <w:lvlText w:val=""/>
      <w:lvlJc w:val="left"/>
      <w:pPr>
        <w:ind w:left="451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523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95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667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739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811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8835" w:hanging="360"/>
      </w:pPr>
      <w:rPr>
        <w:rFonts w:ascii="Wingdings" w:hAnsi="Wingdings" w:hint="default"/>
      </w:rPr>
    </w:lvl>
  </w:abstractNum>
  <w:abstractNum w:abstractNumId="27" w15:restartNumberingAfterBreak="0">
    <w:nsid w:val="7CD84C1E"/>
    <w:multiLevelType w:val="hybridMultilevel"/>
    <w:tmpl w:val="8BBE9FB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6677184">
    <w:abstractNumId w:val="17"/>
  </w:num>
  <w:num w:numId="2" w16cid:durableId="2019194172">
    <w:abstractNumId w:val="15"/>
  </w:num>
  <w:num w:numId="3" w16cid:durableId="2053576562">
    <w:abstractNumId w:val="14"/>
  </w:num>
  <w:num w:numId="4" w16cid:durableId="803699920">
    <w:abstractNumId w:val="12"/>
  </w:num>
  <w:num w:numId="5" w16cid:durableId="463236881">
    <w:abstractNumId w:val="19"/>
  </w:num>
  <w:num w:numId="6" w16cid:durableId="2023388332">
    <w:abstractNumId w:val="10"/>
  </w:num>
  <w:num w:numId="7" w16cid:durableId="1444110600">
    <w:abstractNumId w:val="2"/>
  </w:num>
  <w:num w:numId="8" w16cid:durableId="374238737">
    <w:abstractNumId w:val="18"/>
  </w:num>
  <w:num w:numId="9" w16cid:durableId="845554914">
    <w:abstractNumId w:val="1"/>
  </w:num>
  <w:num w:numId="10" w16cid:durableId="463161820">
    <w:abstractNumId w:val="27"/>
  </w:num>
  <w:num w:numId="11" w16cid:durableId="75129487">
    <w:abstractNumId w:val="11"/>
  </w:num>
  <w:num w:numId="12" w16cid:durableId="571745409">
    <w:abstractNumId w:val="22"/>
  </w:num>
  <w:num w:numId="13" w16cid:durableId="21994796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33307047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630937454">
    <w:abstractNumId w:val="16"/>
  </w:num>
  <w:num w:numId="16" w16cid:durableId="1436746955">
    <w:abstractNumId w:val="0"/>
  </w:num>
  <w:num w:numId="17" w16cid:durableId="1395200660">
    <w:abstractNumId w:val="6"/>
  </w:num>
  <w:num w:numId="18" w16cid:durableId="289241065">
    <w:abstractNumId w:val="21"/>
  </w:num>
  <w:num w:numId="19" w16cid:durableId="1977488038">
    <w:abstractNumId w:val="25"/>
  </w:num>
  <w:num w:numId="20" w16cid:durableId="1467700990">
    <w:abstractNumId w:val="13"/>
  </w:num>
  <w:num w:numId="21" w16cid:durableId="820998839">
    <w:abstractNumId w:val="7"/>
  </w:num>
  <w:num w:numId="22" w16cid:durableId="1978342574">
    <w:abstractNumId w:val="20"/>
  </w:num>
  <w:num w:numId="23" w16cid:durableId="902106764">
    <w:abstractNumId w:val="5"/>
  </w:num>
  <w:num w:numId="24" w16cid:durableId="779954026">
    <w:abstractNumId w:val="3"/>
  </w:num>
  <w:num w:numId="25" w16cid:durableId="634986538">
    <w:abstractNumId w:val="4"/>
  </w:num>
  <w:num w:numId="26" w16cid:durableId="312177455">
    <w:abstractNumId w:val="23"/>
  </w:num>
  <w:num w:numId="27" w16cid:durableId="1547520955">
    <w:abstractNumId w:val="9"/>
  </w:num>
  <w:num w:numId="28" w16cid:durableId="2042003328">
    <w:abstractNumId w:val="24"/>
  </w:num>
  <w:num w:numId="29" w16cid:durableId="1966302132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attachedTemplate r:id="rId1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730D"/>
    <w:rsid w:val="00003656"/>
    <w:rsid w:val="00005261"/>
    <w:rsid w:val="000214B5"/>
    <w:rsid w:val="000227C2"/>
    <w:rsid w:val="00023B7D"/>
    <w:rsid w:val="0003212C"/>
    <w:rsid w:val="00036ACB"/>
    <w:rsid w:val="00041367"/>
    <w:rsid w:val="000446F0"/>
    <w:rsid w:val="000465B0"/>
    <w:rsid w:val="00050B5D"/>
    <w:rsid w:val="00051336"/>
    <w:rsid w:val="00051E6F"/>
    <w:rsid w:val="00052870"/>
    <w:rsid w:val="00065060"/>
    <w:rsid w:val="00070F68"/>
    <w:rsid w:val="000714B6"/>
    <w:rsid w:val="000762AA"/>
    <w:rsid w:val="00076756"/>
    <w:rsid w:val="00076B78"/>
    <w:rsid w:val="000827BE"/>
    <w:rsid w:val="0008325F"/>
    <w:rsid w:val="0008740D"/>
    <w:rsid w:val="00090079"/>
    <w:rsid w:val="000915A5"/>
    <w:rsid w:val="0009191B"/>
    <w:rsid w:val="00097378"/>
    <w:rsid w:val="00097DC1"/>
    <w:rsid w:val="000A11CE"/>
    <w:rsid w:val="000A2811"/>
    <w:rsid w:val="000A4198"/>
    <w:rsid w:val="000A4292"/>
    <w:rsid w:val="000A73CB"/>
    <w:rsid w:val="000C26AA"/>
    <w:rsid w:val="000C2F24"/>
    <w:rsid w:val="000C37B2"/>
    <w:rsid w:val="000C46E3"/>
    <w:rsid w:val="000D3B1F"/>
    <w:rsid w:val="000D65AB"/>
    <w:rsid w:val="000D7B0C"/>
    <w:rsid w:val="000E0273"/>
    <w:rsid w:val="000E0284"/>
    <w:rsid w:val="000E1888"/>
    <w:rsid w:val="000E2D61"/>
    <w:rsid w:val="000E36B3"/>
    <w:rsid w:val="000E4F41"/>
    <w:rsid w:val="000E5DF4"/>
    <w:rsid w:val="000E6A8E"/>
    <w:rsid w:val="000F145D"/>
    <w:rsid w:val="000F2238"/>
    <w:rsid w:val="000F2BAC"/>
    <w:rsid w:val="000F70F9"/>
    <w:rsid w:val="001007B3"/>
    <w:rsid w:val="00100AF7"/>
    <w:rsid w:val="00101B9D"/>
    <w:rsid w:val="00103134"/>
    <w:rsid w:val="00103FE3"/>
    <w:rsid w:val="0010712D"/>
    <w:rsid w:val="00107F73"/>
    <w:rsid w:val="001229C0"/>
    <w:rsid w:val="001269E2"/>
    <w:rsid w:val="001273CE"/>
    <w:rsid w:val="00131B21"/>
    <w:rsid w:val="001330AB"/>
    <w:rsid w:val="00133FE1"/>
    <w:rsid w:val="00137BFD"/>
    <w:rsid w:val="00140783"/>
    <w:rsid w:val="00145DE3"/>
    <w:rsid w:val="00153228"/>
    <w:rsid w:val="001541A9"/>
    <w:rsid w:val="00161D03"/>
    <w:rsid w:val="001624B8"/>
    <w:rsid w:val="00162880"/>
    <w:rsid w:val="00162DBF"/>
    <w:rsid w:val="00165957"/>
    <w:rsid w:val="00172E54"/>
    <w:rsid w:val="00173E5C"/>
    <w:rsid w:val="00174F36"/>
    <w:rsid w:val="00186227"/>
    <w:rsid w:val="0018733E"/>
    <w:rsid w:val="00187B94"/>
    <w:rsid w:val="00187DEE"/>
    <w:rsid w:val="001911BB"/>
    <w:rsid w:val="001934B0"/>
    <w:rsid w:val="00193A67"/>
    <w:rsid w:val="001968A6"/>
    <w:rsid w:val="001A05A0"/>
    <w:rsid w:val="001A05EF"/>
    <w:rsid w:val="001A4CD3"/>
    <w:rsid w:val="001A6B8E"/>
    <w:rsid w:val="001B02C5"/>
    <w:rsid w:val="001B225E"/>
    <w:rsid w:val="001B281B"/>
    <w:rsid w:val="001B485F"/>
    <w:rsid w:val="001B525B"/>
    <w:rsid w:val="001B76BB"/>
    <w:rsid w:val="001C01BD"/>
    <w:rsid w:val="001C110D"/>
    <w:rsid w:val="001C3272"/>
    <w:rsid w:val="001C3615"/>
    <w:rsid w:val="001C421B"/>
    <w:rsid w:val="001C7A9F"/>
    <w:rsid w:val="001D1335"/>
    <w:rsid w:val="001D2753"/>
    <w:rsid w:val="001D4CFB"/>
    <w:rsid w:val="001D5BDD"/>
    <w:rsid w:val="001D7DCB"/>
    <w:rsid w:val="001E339A"/>
    <w:rsid w:val="001E3460"/>
    <w:rsid w:val="001E6396"/>
    <w:rsid w:val="001E77DE"/>
    <w:rsid w:val="001F0376"/>
    <w:rsid w:val="001F79DC"/>
    <w:rsid w:val="00202161"/>
    <w:rsid w:val="00204343"/>
    <w:rsid w:val="00204DF3"/>
    <w:rsid w:val="00205BEE"/>
    <w:rsid w:val="00211EBD"/>
    <w:rsid w:val="00212535"/>
    <w:rsid w:val="002144EC"/>
    <w:rsid w:val="00216BF8"/>
    <w:rsid w:val="00225785"/>
    <w:rsid w:val="00227D2C"/>
    <w:rsid w:val="0023166A"/>
    <w:rsid w:val="0023224D"/>
    <w:rsid w:val="00233054"/>
    <w:rsid w:val="00234A17"/>
    <w:rsid w:val="0023704D"/>
    <w:rsid w:val="00240055"/>
    <w:rsid w:val="00241E60"/>
    <w:rsid w:val="00242889"/>
    <w:rsid w:val="00243D4D"/>
    <w:rsid w:val="00251A9A"/>
    <w:rsid w:val="0025234D"/>
    <w:rsid w:val="00254FCF"/>
    <w:rsid w:val="002625D9"/>
    <w:rsid w:val="002677B4"/>
    <w:rsid w:val="00270E37"/>
    <w:rsid w:val="00272ECF"/>
    <w:rsid w:val="00273478"/>
    <w:rsid w:val="00280425"/>
    <w:rsid w:val="00280A0D"/>
    <w:rsid w:val="002818FD"/>
    <w:rsid w:val="002829E3"/>
    <w:rsid w:val="0028730D"/>
    <w:rsid w:val="00297FCA"/>
    <w:rsid w:val="002A1390"/>
    <w:rsid w:val="002A25CB"/>
    <w:rsid w:val="002A2AFF"/>
    <w:rsid w:val="002A3CE0"/>
    <w:rsid w:val="002A62C3"/>
    <w:rsid w:val="002A63FF"/>
    <w:rsid w:val="002A7422"/>
    <w:rsid w:val="002A7C3B"/>
    <w:rsid w:val="002B2A4A"/>
    <w:rsid w:val="002B2BDD"/>
    <w:rsid w:val="002B32DC"/>
    <w:rsid w:val="002B3304"/>
    <w:rsid w:val="002B5711"/>
    <w:rsid w:val="002B5C85"/>
    <w:rsid w:val="002C4BA7"/>
    <w:rsid w:val="002D0D57"/>
    <w:rsid w:val="002D557A"/>
    <w:rsid w:val="002D5956"/>
    <w:rsid w:val="002E34EA"/>
    <w:rsid w:val="002F4800"/>
    <w:rsid w:val="00300356"/>
    <w:rsid w:val="00301B54"/>
    <w:rsid w:val="00301F50"/>
    <w:rsid w:val="003025A4"/>
    <w:rsid w:val="00302BA6"/>
    <w:rsid w:val="00306E60"/>
    <w:rsid w:val="003071CA"/>
    <w:rsid w:val="003071D5"/>
    <w:rsid w:val="003109BE"/>
    <w:rsid w:val="00311CC4"/>
    <w:rsid w:val="003134DE"/>
    <w:rsid w:val="00315B9B"/>
    <w:rsid w:val="00315C42"/>
    <w:rsid w:val="003161C6"/>
    <w:rsid w:val="00320A06"/>
    <w:rsid w:val="003220E0"/>
    <w:rsid w:val="00324309"/>
    <w:rsid w:val="00325347"/>
    <w:rsid w:val="00326142"/>
    <w:rsid w:val="0032782A"/>
    <w:rsid w:val="00330CB4"/>
    <w:rsid w:val="003315E5"/>
    <w:rsid w:val="00331976"/>
    <w:rsid w:val="00332A7D"/>
    <w:rsid w:val="00344F05"/>
    <w:rsid w:val="003473A7"/>
    <w:rsid w:val="00355C11"/>
    <w:rsid w:val="00355EF2"/>
    <w:rsid w:val="00360A91"/>
    <w:rsid w:val="003627AE"/>
    <w:rsid w:val="00371B83"/>
    <w:rsid w:val="003729DB"/>
    <w:rsid w:val="00373719"/>
    <w:rsid w:val="00375A9A"/>
    <w:rsid w:val="00382228"/>
    <w:rsid w:val="00387797"/>
    <w:rsid w:val="00391DE8"/>
    <w:rsid w:val="00392895"/>
    <w:rsid w:val="003A1371"/>
    <w:rsid w:val="003A4FEE"/>
    <w:rsid w:val="003A5992"/>
    <w:rsid w:val="003A5B04"/>
    <w:rsid w:val="003B42CF"/>
    <w:rsid w:val="003B4805"/>
    <w:rsid w:val="003B64F9"/>
    <w:rsid w:val="003C03EA"/>
    <w:rsid w:val="003C0C37"/>
    <w:rsid w:val="003C1DB3"/>
    <w:rsid w:val="003C3C9A"/>
    <w:rsid w:val="003C51E9"/>
    <w:rsid w:val="003C7613"/>
    <w:rsid w:val="003D15A0"/>
    <w:rsid w:val="003D289D"/>
    <w:rsid w:val="003D4536"/>
    <w:rsid w:val="003D5168"/>
    <w:rsid w:val="003D781C"/>
    <w:rsid w:val="003E41B1"/>
    <w:rsid w:val="003E6E93"/>
    <w:rsid w:val="003F01AB"/>
    <w:rsid w:val="003F17B7"/>
    <w:rsid w:val="003F6A34"/>
    <w:rsid w:val="003F7630"/>
    <w:rsid w:val="00400D0D"/>
    <w:rsid w:val="0040116F"/>
    <w:rsid w:val="00401223"/>
    <w:rsid w:val="00405989"/>
    <w:rsid w:val="004061C3"/>
    <w:rsid w:val="00411205"/>
    <w:rsid w:val="00412971"/>
    <w:rsid w:val="004138A9"/>
    <w:rsid w:val="004140B5"/>
    <w:rsid w:val="00414A52"/>
    <w:rsid w:val="004162D8"/>
    <w:rsid w:val="00420B69"/>
    <w:rsid w:val="004236DB"/>
    <w:rsid w:val="00425A69"/>
    <w:rsid w:val="00425AC7"/>
    <w:rsid w:val="00431712"/>
    <w:rsid w:val="00432017"/>
    <w:rsid w:val="00432F79"/>
    <w:rsid w:val="00435190"/>
    <w:rsid w:val="004403DA"/>
    <w:rsid w:val="00441E14"/>
    <w:rsid w:val="0044308D"/>
    <w:rsid w:val="00445FD5"/>
    <w:rsid w:val="00451E62"/>
    <w:rsid w:val="004521AC"/>
    <w:rsid w:val="0045480B"/>
    <w:rsid w:val="0045522B"/>
    <w:rsid w:val="00461D41"/>
    <w:rsid w:val="0046432C"/>
    <w:rsid w:val="0046643A"/>
    <w:rsid w:val="00466B82"/>
    <w:rsid w:val="00467E24"/>
    <w:rsid w:val="00471C4C"/>
    <w:rsid w:val="00474D10"/>
    <w:rsid w:val="00475A7A"/>
    <w:rsid w:val="00482D55"/>
    <w:rsid w:val="00485AB0"/>
    <w:rsid w:val="00487445"/>
    <w:rsid w:val="004903A4"/>
    <w:rsid w:val="00491B89"/>
    <w:rsid w:val="00492C61"/>
    <w:rsid w:val="00493AC5"/>
    <w:rsid w:val="004A2871"/>
    <w:rsid w:val="004A301C"/>
    <w:rsid w:val="004A4C2C"/>
    <w:rsid w:val="004B05A8"/>
    <w:rsid w:val="004B1DFD"/>
    <w:rsid w:val="004B4B03"/>
    <w:rsid w:val="004B66AB"/>
    <w:rsid w:val="004B7E43"/>
    <w:rsid w:val="004C0694"/>
    <w:rsid w:val="004C0D88"/>
    <w:rsid w:val="004C46BB"/>
    <w:rsid w:val="004C4ADC"/>
    <w:rsid w:val="004C5F56"/>
    <w:rsid w:val="004E08D0"/>
    <w:rsid w:val="004E1172"/>
    <w:rsid w:val="004E5061"/>
    <w:rsid w:val="004E5EC8"/>
    <w:rsid w:val="004E6A39"/>
    <w:rsid w:val="004F3C9F"/>
    <w:rsid w:val="004F5A3B"/>
    <w:rsid w:val="005000A1"/>
    <w:rsid w:val="00502831"/>
    <w:rsid w:val="0050357B"/>
    <w:rsid w:val="005060B2"/>
    <w:rsid w:val="00510002"/>
    <w:rsid w:val="0051104F"/>
    <w:rsid w:val="005123FF"/>
    <w:rsid w:val="00517680"/>
    <w:rsid w:val="005207B6"/>
    <w:rsid w:val="005229D3"/>
    <w:rsid w:val="00523F1A"/>
    <w:rsid w:val="0052481A"/>
    <w:rsid w:val="0053341D"/>
    <w:rsid w:val="00533EA6"/>
    <w:rsid w:val="00540D32"/>
    <w:rsid w:val="0054101A"/>
    <w:rsid w:val="00543E32"/>
    <w:rsid w:val="005445FE"/>
    <w:rsid w:val="00544B28"/>
    <w:rsid w:val="00544F0D"/>
    <w:rsid w:val="00547E34"/>
    <w:rsid w:val="005516E1"/>
    <w:rsid w:val="0055369C"/>
    <w:rsid w:val="00560413"/>
    <w:rsid w:val="005607C2"/>
    <w:rsid w:val="0056154F"/>
    <w:rsid w:val="005625CC"/>
    <w:rsid w:val="00566CEA"/>
    <w:rsid w:val="00573621"/>
    <w:rsid w:val="00581F52"/>
    <w:rsid w:val="0058264E"/>
    <w:rsid w:val="005843D5"/>
    <w:rsid w:val="00584F47"/>
    <w:rsid w:val="005865C6"/>
    <w:rsid w:val="00592436"/>
    <w:rsid w:val="005936C7"/>
    <w:rsid w:val="00593BAB"/>
    <w:rsid w:val="00594C21"/>
    <w:rsid w:val="005A0F6D"/>
    <w:rsid w:val="005A46B7"/>
    <w:rsid w:val="005A4EAA"/>
    <w:rsid w:val="005A6A18"/>
    <w:rsid w:val="005A6BEB"/>
    <w:rsid w:val="005B188D"/>
    <w:rsid w:val="005B3158"/>
    <w:rsid w:val="005B39FD"/>
    <w:rsid w:val="005B54B7"/>
    <w:rsid w:val="005B5E9C"/>
    <w:rsid w:val="005B7CA4"/>
    <w:rsid w:val="005C1395"/>
    <w:rsid w:val="005C145A"/>
    <w:rsid w:val="005C2EB3"/>
    <w:rsid w:val="005C3788"/>
    <w:rsid w:val="005D3CDD"/>
    <w:rsid w:val="005D573D"/>
    <w:rsid w:val="005D5CEB"/>
    <w:rsid w:val="005E0835"/>
    <w:rsid w:val="005E636A"/>
    <w:rsid w:val="005E67BD"/>
    <w:rsid w:val="005E6EB3"/>
    <w:rsid w:val="005F18F0"/>
    <w:rsid w:val="005F1C61"/>
    <w:rsid w:val="005F576E"/>
    <w:rsid w:val="005F7878"/>
    <w:rsid w:val="006009E6"/>
    <w:rsid w:val="00601B67"/>
    <w:rsid w:val="00602BB3"/>
    <w:rsid w:val="006036B7"/>
    <w:rsid w:val="006118DD"/>
    <w:rsid w:val="00617D9D"/>
    <w:rsid w:val="006228DE"/>
    <w:rsid w:val="006228F7"/>
    <w:rsid w:val="00627D5F"/>
    <w:rsid w:val="0063230B"/>
    <w:rsid w:val="0063260A"/>
    <w:rsid w:val="006346EE"/>
    <w:rsid w:val="00634A45"/>
    <w:rsid w:val="00634CEE"/>
    <w:rsid w:val="00635C98"/>
    <w:rsid w:val="00640169"/>
    <w:rsid w:val="00641AF1"/>
    <w:rsid w:val="006420A2"/>
    <w:rsid w:val="006438A9"/>
    <w:rsid w:val="006451A1"/>
    <w:rsid w:val="006464D6"/>
    <w:rsid w:val="00647AC0"/>
    <w:rsid w:val="00647E48"/>
    <w:rsid w:val="00662CC4"/>
    <w:rsid w:val="00662CEB"/>
    <w:rsid w:val="00663F0D"/>
    <w:rsid w:val="0067157E"/>
    <w:rsid w:val="00673333"/>
    <w:rsid w:val="006751EA"/>
    <w:rsid w:val="0067551E"/>
    <w:rsid w:val="006821CC"/>
    <w:rsid w:val="0068741C"/>
    <w:rsid w:val="006943A5"/>
    <w:rsid w:val="00694C99"/>
    <w:rsid w:val="006978A4"/>
    <w:rsid w:val="006A481B"/>
    <w:rsid w:val="006B03C9"/>
    <w:rsid w:val="006B076D"/>
    <w:rsid w:val="006B0995"/>
    <w:rsid w:val="006B332B"/>
    <w:rsid w:val="006B486A"/>
    <w:rsid w:val="006B7772"/>
    <w:rsid w:val="006C15D9"/>
    <w:rsid w:val="006C2899"/>
    <w:rsid w:val="006C58DA"/>
    <w:rsid w:val="006C66F8"/>
    <w:rsid w:val="006C7485"/>
    <w:rsid w:val="006C7721"/>
    <w:rsid w:val="006D2CC5"/>
    <w:rsid w:val="006D4FBE"/>
    <w:rsid w:val="006D6D26"/>
    <w:rsid w:val="006E1B94"/>
    <w:rsid w:val="006E2C69"/>
    <w:rsid w:val="006E31F0"/>
    <w:rsid w:val="006E39F1"/>
    <w:rsid w:val="006E60D4"/>
    <w:rsid w:val="006E6AF1"/>
    <w:rsid w:val="006F147A"/>
    <w:rsid w:val="006F14C2"/>
    <w:rsid w:val="0070087E"/>
    <w:rsid w:val="00706A05"/>
    <w:rsid w:val="00707287"/>
    <w:rsid w:val="00714E9F"/>
    <w:rsid w:val="007224B3"/>
    <w:rsid w:val="0073175F"/>
    <w:rsid w:val="007330FD"/>
    <w:rsid w:val="007335C0"/>
    <w:rsid w:val="00734F13"/>
    <w:rsid w:val="00735574"/>
    <w:rsid w:val="007375AB"/>
    <w:rsid w:val="00737B97"/>
    <w:rsid w:val="00740150"/>
    <w:rsid w:val="0074097C"/>
    <w:rsid w:val="00740D73"/>
    <w:rsid w:val="0074573F"/>
    <w:rsid w:val="00745B16"/>
    <w:rsid w:val="00750B5A"/>
    <w:rsid w:val="00760C41"/>
    <w:rsid w:val="007702F1"/>
    <w:rsid w:val="007703DC"/>
    <w:rsid w:val="00771869"/>
    <w:rsid w:val="00773324"/>
    <w:rsid w:val="00775252"/>
    <w:rsid w:val="00775E35"/>
    <w:rsid w:val="007763FB"/>
    <w:rsid w:val="007764B2"/>
    <w:rsid w:val="0077688A"/>
    <w:rsid w:val="007817CD"/>
    <w:rsid w:val="00784CA4"/>
    <w:rsid w:val="0078545A"/>
    <w:rsid w:val="00793126"/>
    <w:rsid w:val="00796014"/>
    <w:rsid w:val="007A26BB"/>
    <w:rsid w:val="007A3C01"/>
    <w:rsid w:val="007A582B"/>
    <w:rsid w:val="007A5DD9"/>
    <w:rsid w:val="007A6A98"/>
    <w:rsid w:val="007B4DE4"/>
    <w:rsid w:val="007C1718"/>
    <w:rsid w:val="007C267D"/>
    <w:rsid w:val="007C2CCF"/>
    <w:rsid w:val="007C314B"/>
    <w:rsid w:val="007C34F9"/>
    <w:rsid w:val="007C39C2"/>
    <w:rsid w:val="007C4BA2"/>
    <w:rsid w:val="007C5361"/>
    <w:rsid w:val="007D249F"/>
    <w:rsid w:val="007D35E2"/>
    <w:rsid w:val="007D4205"/>
    <w:rsid w:val="007D439D"/>
    <w:rsid w:val="007D4BE4"/>
    <w:rsid w:val="007D50BF"/>
    <w:rsid w:val="007D71E3"/>
    <w:rsid w:val="007E02F9"/>
    <w:rsid w:val="007E4363"/>
    <w:rsid w:val="007E60B3"/>
    <w:rsid w:val="007E6817"/>
    <w:rsid w:val="007E7186"/>
    <w:rsid w:val="007F1B73"/>
    <w:rsid w:val="007F2B4F"/>
    <w:rsid w:val="007F412A"/>
    <w:rsid w:val="007F7D0D"/>
    <w:rsid w:val="0080203D"/>
    <w:rsid w:val="00804938"/>
    <w:rsid w:val="00804BE9"/>
    <w:rsid w:val="00810A83"/>
    <w:rsid w:val="00814993"/>
    <w:rsid w:val="0081526B"/>
    <w:rsid w:val="00816A23"/>
    <w:rsid w:val="008219EB"/>
    <w:rsid w:val="00821AAB"/>
    <w:rsid w:val="00822041"/>
    <w:rsid w:val="00824D48"/>
    <w:rsid w:val="00830C91"/>
    <w:rsid w:val="008346B6"/>
    <w:rsid w:val="00835318"/>
    <w:rsid w:val="00837A08"/>
    <w:rsid w:val="00842620"/>
    <w:rsid w:val="00850EED"/>
    <w:rsid w:val="00852F42"/>
    <w:rsid w:val="008559F9"/>
    <w:rsid w:val="0085625D"/>
    <w:rsid w:val="0085748B"/>
    <w:rsid w:val="00864642"/>
    <w:rsid w:val="00866152"/>
    <w:rsid w:val="0086636A"/>
    <w:rsid w:val="00866C8D"/>
    <w:rsid w:val="00870ECE"/>
    <w:rsid w:val="00881F29"/>
    <w:rsid w:val="008824AB"/>
    <w:rsid w:val="00883179"/>
    <w:rsid w:val="00883750"/>
    <w:rsid w:val="00887814"/>
    <w:rsid w:val="00890D2B"/>
    <w:rsid w:val="00891C52"/>
    <w:rsid w:val="00896D30"/>
    <w:rsid w:val="008979F2"/>
    <w:rsid w:val="008A0813"/>
    <w:rsid w:val="008A1749"/>
    <w:rsid w:val="008A3D5F"/>
    <w:rsid w:val="008A3D81"/>
    <w:rsid w:val="008A77AD"/>
    <w:rsid w:val="008A78B2"/>
    <w:rsid w:val="008A79F6"/>
    <w:rsid w:val="008B5355"/>
    <w:rsid w:val="008B6E8C"/>
    <w:rsid w:val="008C18DB"/>
    <w:rsid w:val="008C49B0"/>
    <w:rsid w:val="008C4C09"/>
    <w:rsid w:val="008D0A9B"/>
    <w:rsid w:val="008D2376"/>
    <w:rsid w:val="008D4573"/>
    <w:rsid w:val="008D5521"/>
    <w:rsid w:val="008D60E1"/>
    <w:rsid w:val="008D6674"/>
    <w:rsid w:val="008D68D2"/>
    <w:rsid w:val="008D7F22"/>
    <w:rsid w:val="008E0021"/>
    <w:rsid w:val="008E2016"/>
    <w:rsid w:val="008E34E4"/>
    <w:rsid w:val="008E3AFD"/>
    <w:rsid w:val="008E5807"/>
    <w:rsid w:val="008E62C8"/>
    <w:rsid w:val="008F01AA"/>
    <w:rsid w:val="008F09AB"/>
    <w:rsid w:val="008F120C"/>
    <w:rsid w:val="008F1CCE"/>
    <w:rsid w:val="008F2C46"/>
    <w:rsid w:val="008F415E"/>
    <w:rsid w:val="008F5142"/>
    <w:rsid w:val="008F539F"/>
    <w:rsid w:val="008F551B"/>
    <w:rsid w:val="008F5EBB"/>
    <w:rsid w:val="008F6B9D"/>
    <w:rsid w:val="008F6EC9"/>
    <w:rsid w:val="008F7793"/>
    <w:rsid w:val="009033B2"/>
    <w:rsid w:val="009035F1"/>
    <w:rsid w:val="00904FE0"/>
    <w:rsid w:val="00907870"/>
    <w:rsid w:val="00910658"/>
    <w:rsid w:val="00912749"/>
    <w:rsid w:val="00916047"/>
    <w:rsid w:val="00921724"/>
    <w:rsid w:val="00921796"/>
    <w:rsid w:val="00922C4A"/>
    <w:rsid w:val="009264D3"/>
    <w:rsid w:val="009308FD"/>
    <w:rsid w:val="00930CD5"/>
    <w:rsid w:val="009317CD"/>
    <w:rsid w:val="00934145"/>
    <w:rsid w:val="009352F2"/>
    <w:rsid w:val="00936672"/>
    <w:rsid w:val="00943094"/>
    <w:rsid w:val="009452AC"/>
    <w:rsid w:val="00945A53"/>
    <w:rsid w:val="0094644B"/>
    <w:rsid w:val="00947097"/>
    <w:rsid w:val="009472F9"/>
    <w:rsid w:val="009532E7"/>
    <w:rsid w:val="00954F34"/>
    <w:rsid w:val="009551F0"/>
    <w:rsid w:val="00957349"/>
    <w:rsid w:val="009618B2"/>
    <w:rsid w:val="009634F0"/>
    <w:rsid w:val="00967C88"/>
    <w:rsid w:val="00975AE4"/>
    <w:rsid w:val="00976099"/>
    <w:rsid w:val="009762E5"/>
    <w:rsid w:val="009766BC"/>
    <w:rsid w:val="00977266"/>
    <w:rsid w:val="00977A26"/>
    <w:rsid w:val="00982A01"/>
    <w:rsid w:val="0098698F"/>
    <w:rsid w:val="00986DC8"/>
    <w:rsid w:val="0099035E"/>
    <w:rsid w:val="00992D68"/>
    <w:rsid w:val="009A1481"/>
    <w:rsid w:val="009A33AE"/>
    <w:rsid w:val="009A3D08"/>
    <w:rsid w:val="009B0BCC"/>
    <w:rsid w:val="009B1AAB"/>
    <w:rsid w:val="009B4F69"/>
    <w:rsid w:val="009B5324"/>
    <w:rsid w:val="009C321D"/>
    <w:rsid w:val="009C4327"/>
    <w:rsid w:val="009C4595"/>
    <w:rsid w:val="009C4919"/>
    <w:rsid w:val="009C701E"/>
    <w:rsid w:val="009C7627"/>
    <w:rsid w:val="009D01DA"/>
    <w:rsid w:val="009D0D39"/>
    <w:rsid w:val="009D66F7"/>
    <w:rsid w:val="009D7E39"/>
    <w:rsid w:val="009E409A"/>
    <w:rsid w:val="009E4DE4"/>
    <w:rsid w:val="009E4F42"/>
    <w:rsid w:val="009F198E"/>
    <w:rsid w:val="009F2A6C"/>
    <w:rsid w:val="009F4127"/>
    <w:rsid w:val="009F4E2F"/>
    <w:rsid w:val="009F7CFA"/>
    <w:rsid w:val="00A02052"/>
    <w:rsid w:val="00A02C14"/>
    <w:rsid w:val="00A074A0"/>
    <w:rsid w:val="00A132A5"/>
    <w:rsid w:val="00A14217"/>
    <w:rsid w:val="00A14A4B"/>
    <w:rsid w:val="00A16556"/>
    <w:rsid w:val="00A168D1"/>
    <w:rsid w:val="00A201B8"/>
    <w:rsid w:val="00A24F7B"/>
    <w:rsid w:val="00A27C2B"/>
    <w:rsid w:val="00A31A2D"/>
    <w:rsid w:val="00A33E79"/>
    <w:rsid w:val="00A33EC2"/>
    <w:rsid w:val="00A35B30"/>
    <w:rsid w:val="00A36D1F"/>
    <w:rsid w:val="00A406CA"/>
    <w:rsid w:val="00A41777"/>
    <w:rsid w:val="00A42F70"/>
    <w:rsid w:val="00A435DE"/>
    <w:rsid w:val="00A4561C"/>
    <w:rsid w:val="00A46D18"/>
    <w:rsid w:val="00A52FC2"/>
    <w:rsid w:val="00A5378B"/>
    <w:rsid w:val="00A5449F"/>
    <w:rsid w:val="00A5501B"/>
    <w:rsid w:val="00A560CD"/>
    <w:rsid w:val="00A576A9"/>
    <w:rsid w:val="00A63D9C"/>
    <w:rsid w:val="00A646EF"/>
    <w:rsid w:val="00A65FD1"/>
    <w:rsid w:val="00A72912"/>
    <w:rsid w:val="00A73AC9"/>
    <w:rsid w:val="00A744F7"/>
    <w:rsid w:val="00A759EA"/>
    <w:rsid w:val="00A76A16"/>
    <w:rsid w:val="00A8382E"/>
    <w:rsid w:val="00A845D4"/>
    <w:rsid w:val="00A84FA0"/>
    <w:rsid w:val="00A97ED7"/>
    <w:rsid w:val="00AA2CA5"/>
    <w:rsid w:val="00AA5321"/>
    <w:rsid w:val="00AA5833"/>
    <w:rsid w:val="00AB00E1"/>
    <w:rsid w:val="00AB250A"/>
    <w:rsid w:val="00AB3EE4"/>
    <w:rsid w:val="00AB6405"/>
    <w:rsid w:val="00AC0F94"/>
    <w:rsid w:val="00AC309F"/>
    <w:rsid w:val="00AC3F50"/>
    <w:rsid w:val="00AC50E4"/>
    <w:rsid w:val="00AC6587"/>
    <w:rsid w:val="00AC7C3F"/>
    <w:rsid w:val="00AE44A8"/>
    <w:rsid w:val="00AE4CBF"/>
    <w:rsid w:val="00AF05CF"/>
    <w:rsid w:val="00AF10F5"/>
    <w:rsid w:val="00AF116E"/>
    <w:rsid w:val="00AF3D2D"/>
    <w:rsid w:val="00AF59B2"/>
    <w:rsid w:val="00AF6C9F"/>
    <w:rsid w:val="00AF702A"/>
    <w:rsid w:val="00AF7175"/>
    <w:rsid w:val="00B03362"/>
    <w:rsid w:val="00B04A8F"/>
    <w:rsid w:val="00B06872"/>
    <w:rsid w:val="00B21073"/>
    <w:rsid w:val="00B21D64"/>
    <w:rsid w:val="00B3377C"/>
    <w:rsid w:val="00B3379C"/>
    <w:rsid w:val="00B36493"/>
    <w:rsid w:val="00B36C43"/>
    <w:rsid w:val="00B4056B"/>
    <w:rsid w:val="00B419DE"/>
    <w:rsid w:val="00B42B02"/>
    <w:rsid w:val="00B42D87"/>
    <w:rsid w:val="00B443A6"/>
    <w:rsid w:val="00B45515"/>
    <w:rsid w:val="00B507DA"/>
    <w:rsid w:val="00B51644"/>
    <w:rsid w:val="00B56250"/>
    <w:rsid w:val="00B56900"/>
    <w:rsid w:val="00B62EC6"/>
    <w:rsid w:val="00B6710A"/>
    <w:rsid w:val="00B70136"/>
    <w:rsid w:val="00B7575D"/>
    <w:rsid w:val="00B75D88"/>
    <w:rsid w:val="00B81F8F"/>
    <w:rsid w:val="00B83D8E"/>
    <w:rsid w:val="00B849E4"/>
    <w:rsid w:val="00B858F5"/>
    <w:rsid w:val="00B86E27"/>
    <w:rsid w:val="00B87502"/>
    <w:rsid w:val="00B917AF"/>
    <w:rsid w:val="00B918F8"/>
    <w:rsid w:val="00B91ADE"/>
    <w:rsid w:val="00B91DFB"/>
    <w:rsid w:val="00B9431F"/>
    <w:rsid w:val="00B9564E"/>
    <w:rsid w:val="00B959F0"/>
    <w:rsid w:val="00BA022C"/>
    <w:rsid w:val="00BA28D7"/>
    <w:rsid w:val="00BA3E7A"/>
    <w:rsid w:val="00BA45CA"/>
    <w:rsid w:val="00BA4672"/>
    <w:rsid w:val="00BA4AB6"/>
    <w:rsid w:val="00BB0DEF"/>
    <w:rsid w:val="00BB2DCE"/>
    <w:rsid w:val="00BB35F5"/>
    <w:rsid w:val="00BB361C"/>
    <w:rsid w:val="00BB629B"/>
    <w:rsid w:val="00BB6F07"/>
    <w:rsid w:val="00BC1141"/>
    <w:rsid w:val="00BC39E3"/>
    <w:rsid w:val="00BD041C"/>
    <w:rsid w:val="00BD1774"/>
    <w:rsid w:val="00BD509A"/>
    <w:rsid w:val="00BE07D8"/>
    <w:rsid w:val="00BE0BFE"/>
    <w:rsid w:val="00BE11EC"/>
    <w:rsid w:val="00BE1F44"/>
    <w:rsid w:val="00BE2A81"/>
    <w:rsid w:val="00BE3DC0"/>
    <w:rsid w:val="00BE5889"/>
    <w:rsid w:val="00BE602C"/>
    <w:rsid w:val="00BE77B5"/>
    <w:rsid w:val="00BF2370"/>
    <w:rsid w:val="00BF2398"/>
    <w:rsid w:val="00BF28FB"/>
    <w:rsid w:val="00BF71D1"/>
    <w:rsid w:val="00C0181C"/>
    <w:rsid w:val="00C029AC"/>
    <w:rsid w:val="00C076FB"/>
    <w:rsid w:val="00C07851"/>
    <w:rsid w:val="00C10B40"/>
    <w:rsid w:val="00C10FA3"/>
    <w:rsid w:val="00C1118B"/>
    <w:rsid w:val="00C12001"/>
    <w:rsid w:val="00C13EC9"/>
    <w:rsid w:val="00C13FBB"/>
    <w:rsid w:val="00C16399"/>
    <w:rsid w:val="00C165D2"/>
    <w:rsid w:val="00C23F4B"/>
    <w:rsid w:val="00C247F4"/>
    <w:rsid w:val="00C248C1"/>
    <w:rsid w:val="00C252E5"/>
    <w:rsid w:val="00C266C5"/>
    <w:rsid w:val="00C30CF9"/>
    <w:rsid w:val="00C311FB"/>
    <w:rsid w:val="00C32E5C"/>
    <w:rsid w:val="00C34B41"/>
    <w:rsid w:val="00C35B93"/>
    <w:rsid w:val="00C42329"/>
    <w:rsid w:val="00C431FF"/>
    <w:rsid w:val="00C477B0"/>
    <w:rsid w:val="00C50640"/>
    <w:rsid w:val="00C571C7"/>
    <w:rsid w:val="00C57B1A"/>
    <w:rsid w:val="00C6258F"/>
    <w:rsid w:val="00C6491F"/>
    <w:rsid w:val="00C7017C"/>
    <w:rsid w:val="00C73C2A"/>
    <w:rsid w:val="00C74E68"/>
    <w:rsid w:val="00C75D98"/>
    <w:rsid w:val="00C7617F"/>
    <w:rsid w:val="00C76E7C"/>
    <w:rsid w:val="00C80526"/>
    <w:rsid w:val="00C80955"/>
    <w:rsid w:val="00C8631B"/>
    <w:rsid w:val="00C900F1"/>
    <w:rsid w:val="00C907DF"/>
    <w:rsid w:val="00C92190"/>
    <w:rsid w:val="00CA4DA6"/>
    <w:rsid w:val="00CA5CBF"/>
    <w:rsid w:val="00CB03C5"/>
    <w:rsid w:val="00CB0C54"/>
    <w:rsid w:val="00CB0E61"/>
    <w:rsid w:val="00CB1056"/>
    <w:rsid w:val="00CB121A"/>
    <w:rsid w:val="00CB2B67"/>
    <w:rsid w:val="00CB397C"/>
    <w:rsid w:val="00CB4F05"/>
    <w:rsid w:val="00CB5E58"/>
    <w:rsid w:val="00CB7487"/>
    <w:rsid w:val="00CB75F0"/>
    <w:rsid w:val="00CC0751"/>
    <w:rsid w:val="00CC0A1C"/>
    <w:rsid w:val="00CC11F5"/>
    <w:rsid w:val="00CC2D85"/>
    <w:rsid w:val="00CC3A5E"/>
    <w:rsid w:val="00CD403D"/>
    <w:rsid w:val="00CD60F0"/>
    <w:rsid w:val="00CD6616"/>
    <w:rsid w:val="00CE5A9F"/>
    <w:rsid w:val="00CE5B24"/>
    <w:rsid w:val="00CF4A2F"/>
    <w:rsid w:val="00CF7A03"/>
    <w:rsid w:val="00D02D63"/>
    <w:rsid w:val="00D036E7"/>
    <w:rsid w:val="00D03D5A"/>
    <w:rsid w:val="00D12F60"/>
    <w:rsid w:val="00D13779"/>
    <w:rsid w:val="00D13BF5"/>
    <w:rsid w:val="00D13C94"/>
    <w:rsid w:val="00D20E54"/>
    <w:rsid w:val="00D25D5F"/>
    <w:rsid w:val="00D2694F"/>
    <w:rsid w:val="00D31252"/>
    <w:rsid w:val="00D31CDD"/>
    <w:rsid w:val="00D33188"/>
    <w:rsid w:val="00D350B9"/>
    <w:rsid w:val="00D357D5"/>
    <w:rsid w:val="00D35C92"/>
    <w:rsid w:val="00D37F3A"/>
    <w:rsid w:val="00D405A2"/>
    <w:rsid w:val="00D45A98"/>
    <w:rsid w:val="00D465A5"/>
    <w:rsid w:val="00D500D4"/>
    <w:rsid w:val="00D504C3"/>
    <w:rsid w:val="00D52BF4"/>
    <w:rsid w:val="00D56472"/>
    <w:rsid w:val="00D56A11"/>
    <w:rsid w:val="00D56AD0"/>
    <w:rsid w:val="00D574CA"/>
    <w:rsid w:val="00D7239D"/>
    <w:rsid w:val="00D757B9"/>
    <w:rsid w:val="00D773B3"/>
    <w:rsid w:val="00D80F1B"/>
    <w:rsid w:val="00D84B18"/>
    <w:rsid w:val="00D86E8C"/>
    <w:rsid w:val="00D900E6"/>
    <w:rsid w:val="00DA02DE"/>
    <w:rsid w:val="00DA1135"/>
    <w:rsid w:val="00DA1EE3"/>
    <w:rsid w:val="00DA2D9D"/>
    <w:rsid w:val="00DA4F7A"/>
    <w:rsid w:val="00DA7246"/>
    <w:rsid w:val="00DA7759"/>
    <w:rsid w:val="00DB6E14"/>
    <w:rsid w:val="00DC3FFC"/>
    <w:rsid w:val="00DC53F6"/>
    <w:rsid w:val="00DD04D5"/>
    <w:rsid w:val="00DD1685"/>
    <w:rsid w:val="00DD168B"/>
    <w:rsid w:val="00DD1C6D"/>
    <w:rsid w:val="00DD1E3C"/>
    <w:rsid w:val="00DD26A7"/>
    <w:rsid w:val="00DD6605"/>
    <w:rsid w:val="00DD7313"/>
    <w:rsid w:val="00DE571B"/>
    <w:rsid w:val="00DF432C"/>
    <w:rsid w:val="00DF44F9"/>
    <w:rsid w:val="00DF5323"/>
    <w:rsid w:val="00DF58F1"/>
    <w:rsid w:val="00DF7B7B"/>
    <w:rsid w:val="00E0332D"/>
    <w:rsid w:val="00E041ED"/>
    <w:rsid w:val="00E06C34"/>
    <w:rsid w:val="00E14D49"/>
    <w:rsid w:val="00E14FA4"/>
    <w:rsid w:val="00E1769C"/>
    <w:rsid w:val="00E21579"/>
    <w:rsid w:val="00E21CDC"/>
    <w:rsid w:val="00E22D55"/>
    <w:rsid w:val="00E2752B"/>
    <w:rsid w:val="00E33DCF"/>
    <w:rsid w:val="00E379DF"/>
    <w:rsid w:val="00E40231"/>
    <w:rsid w:val="00E42285"/>
    <w:rsid w:val="00E43A7A"/>
    <w:rsid w:val="00E465E9"/>
    <w:rsid w:val="00E46F52"/>
    <w:rsid w:val="00E50782"/>
    <w:rsid w:val="00E50A9E"/>
    <w:rsid w:val="00E535EA"/>
    <w:rsid w:val="00E55966"/>
    <w:rsid w:val="00E55E5B"/>
    <w:rsid w:val="00E61FAD"/>
    <w:rsid w:val="00E65648"/>
    <w:rsid w:val="00E7004C"/>
    <w:rsid w:val="00E716F6"/>
    <w:rsid w:val="00E7254E"/>
    <w:rsid w:val="00E75495"/>
    <w:rsid w:val="00E800A9"/>
    <w:rsid w:val="00E8380B"/>
    <w:rsid w:val="00E849F2"/>
    <w:rsid w:val="00E86BFC"/>
    <w:rsid w:val="00E9010D"/>
    <w:rsid w:val="00E9245A"/>
    <w:rsid w:val="00EA039B"/>
    <w:rsid w:val="00EA167F"/>
    <w:rsid w:val="00EA189D"/>
    <w:rsid w:val="00EA1A5A"/>
    <w:rsid w:val="00EA1BA3"/>
    <w:rsid w:val="00EA263F"/>
    <w:rsid w:val="00EA73C5"/>
    <w:rsid w:val="00EA7A3F"/>
    <w:rsid w:val="00EB2C0E"/>
    <w:rsid w:val="00EB2DEF"/>
    <w:rsid w:val="00EB3F7D"/>
    <w:rsid w:val="00EB4850"/>
    <w:rsid w:val="00EB4F69"/>
    <w:rsid w:val="00EC5E54"/>
    <w:rsid w:val="00ED1986"/>
    <w:rsid w:val="00ED25AD"/>
    <w:rsid w:val="00ED5E48"/>
    <w:rsid w:val="00EE26C4"/>
    <w:rsid w:val="00EE37D0"/>
    <w:rsid w:val="00EE7237"/>
    <w:rsid w:val="00EE7D90"/>
    <w:rsid w:val="00EF01A6"/>
    <w:rsid w:val="00EF03EF"/>
    <w:rsid w:val="00EF1902"/>
    <w:rsid w:val="00EF3A97"/>
    <w:rsid w:val="00EF57B7"/>
    <w:rsid w:val="00F006BE"/>
    <w:rsid w:val="00F00AD9"/>
    <w:rsid w:val="00F00B84"/>
    <w:rsid w:val="00F0157C"/>
    <w:rsid w:val="00F02F12"/>
    <w:rsid w:val="00F04571"/>
    <w:rsid w:val="00F0565A"/>
    <w:rsid w:val="00F1259A"/>
    <w:rsid w:val="00F126E8"/>
    <w:rsid w:val="00F14229"/>
    <w:rsid w:val="00F1606A"/>
    <w:rsid w:val="00F174F2"/>
    <w:rsid w:val="00F21BBE"/>
    <w:rsid w:val="00F24DF2"/>
    <w:rsid w:val="00F27ED9"/>
    <w:rsid w:val="00F32948"/>
    <w:rsid w:val="00F34723"/>
    <w:rsid w:val="00F36397"/>
    <w:rsid w:val="00F37B19"/>
    <w:rsid w:val="00F40A4C"/>
    <w:rsid w:val="00F40D6F"/>
    <w:rsid w:val="00F41743"/>
    <w:rsid w:val="00F51A0E"/>
    <w:rsid w:val="00F53BD4"/>
    <w:rsid w:val="00F56E94"/>
    <w:rsid w:val="00F63FF7"/>
    <w:rsid w:val="00F66F5C"/>
    <w:rsid w:val="00F6722D"/>
    <w:rsid w:val="00F67BFA"/>
    <w:rsid w:val="00F70A59"/>
    <w:rsid w:val="00F70EA6"/>
    <w:rsid w:val="00F717F5"/>
    <w:rsid w:val="00F7298B"/>
    <w:rsid w:val="00F76410"/>
    <w:rsid w:val="00F775A4"/>
    <w:rsid w:val="00F8095D"/>
    <w:rsid w:val="00F86620"/>
    <w:rsid w:val="00F86651"/>
    <w:rsid w:val="00F8750A"/>
    <w:rsid w:val="00F903CC"/>
    <w:rsid w:val="00F92F71"/>
    <w:rsid w:val="00F955CD"/>
    <w:rsid w:val="00FA5FE0"/>
    <w:rsid w:val="00FA7F17"/>
    <w:rsid w:val="00FB2017"/>
    <w:rsid w:val="00FB23EF"/>
    <w:rsid w:val="00FB2CF3"/>
    <w:rsid w:val="00FB6842"/>
    <w:rsid w:val="00FB6B1A"/>
    <w:rsid w:val="00FB76D6"/>
    <w:rsid w:val="00FC1197"/>
    <w:rsid w:val="00FC11B4"/>
    <w:rsid w:val="00FC71C7"/>
    <w:rsid w:val="00FE075E"/>
    <w:rsid w:val="00FF0532"/>
    <w:rsid w:val="00FF110C"/>
    <w:rsid w:val="00FF6700"/>
    <w:rsid w:val="00FF696D"/>
    <w:rsid w:val="24389A84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9916615"/>
  <w15:docId w15:val="{EEF1EB00-15DE-43A1-A74D-A40451358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44F9"/>
    <w:rPr>
      <w:rFonts w:ascii="Cambria" w:eastAsia="Cambria" w:hAnsi="Cambria" w:cs="Times New Roman"/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C76E7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next w:val="PR05--Bodycopy"/>
    <w:link w:val="Heading2Char"/>
    <w:uiPriority w:val="9"/>
    <w:unhideWhenUsed/>
    <w:qFormat/>
    <w:rsid w:val="001B76BB"/>
    <w:pPr>
      <w:keepNext/>
      <w:spacing w:before="280" w:after="180" w:line="240" w:lineRule="atLeast"/>
      <w:outlineLvl w:val="1"/>
    </w:pPr>
    <w:rPr>
      <w:rFonts w:ascii="Arial" w:eastAsia="Calibri" w:hAnsi="Arial" w:cs="Times New Roman"/>
      <w:caps/>
      <w:color w:val="0092CF"/>
      <w:sz w:val="19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23F4B"/>
    <w:pPr>
      <w:tabs>
        <w:tab w:val="center" w:pos="4320"/>
        <w:tab w:val="right" w:pos="8640"/>
      </w:tabs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C23F4B"/>
  </w:style>
  <w:style w:type="paragraph" w:styleId="Footer">
    <w:name w:val="footer"/>
    <w:basedOn w:val="Normal"/>
    <w:link w:val="FooterChar"/>
    <w:uiPriority w:val="99"/>
    <w:unhideWhenUsed/>
    <w:rsid w:val="00C23F4B"/>
    <w:pPr>
      <w:tabs>
        <w:tab w:val="center" w:pos="4320"/>
        <w:tab w:val="right" w:pos="8640"/>
      </w:tabs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C23F4B"/>
  </w:style>
  <w:style w:type="paragraph" w:customStyle="1" w:styleId="BasicParagraph">
    <w:name w:val="[Basic Paragraph]"/>
    <w:basedOn w:val="Normal"/>
    <w:uiPriority w:val="99"/>
    <w:rsid w:val="00C23F4B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551F0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51F0"/>
    <w:rPr>
      <w:rFonts w:ascii="Lucida Grande" w:eastAsia="Cambria" w:hAnsi="Lucida Grande" w:cs="Lucida Grande"/>
      <w:sz w:val="18"/>
      <w:szCs w:val="18"/>
    </w:rPr>
  </w:style>
  <w:style w:type="paragraph" w:customStyle="1" w:styleId="PR00--PropertyAddress">
    <w:name w:val="PR00 -- Property Address"/>
    <w:basedOn w:val="Normal"/>
    <w:qFormat/>
    <w:rsid w:val="00592436"/>
    <w:pPr>
      <w:spacing w:line="260" w:lineRule="exact"/>
    </w:pPr>
    <w:rPr>
      <w:rFonts w:ascii="Arial" w:eastAsia="Times New Roman" w:hAnsi="Arial"/>
      <w:color w:val="58595B"/>
      <w:sz w:val="20"/>
      <w:szCs w:val="20"/>
    </w:rPr>
  </w:style>
  <w:style w:type="table" w:styleId="TableGrid">
    <w:name w:val="Table Grid"/>
    <w:basedOn w:val="TableNormal"/>
    <w:uiPriority w:val="59"/>
    <w:rsid w:val="00592436"/>
    <w:rPr>
      <w:rFonts w:ascii="Times New Roman" w:eastAsia="Times New Roman" w:hAnsi="Times New Roman" w:cs="Times New Roman"/>
      <w:sz w:val="20"/>
      <w:szCs w:val="20"/>
      <w:lang w:val="en-AU"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592436"/>
    <w:rPr>
      <w:rFonts w:ascii="Times New Roman" w:eastAsia="Times New Roman" w:hAnsi="Times New Roman" w:cs="Times New Roman"/>
      <w:sz w:val="20"/>
      <w:szCs w:val="20"/>
      <w:lang w:val="en-AU"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B507DA"/>
    <w:pPr>
      <w:widowControl w:val="0"/>
      <w:autoSpaceDE w:val="0"/>
      <w:autoSpaceDN w:val="0"/>
      <w:adjustRightInd w:val="0"/>
    </w:pPr>
    <w:rPr>
      <w:rFonts w:ascii="Helvetica" w:eastAsiaTheme="minorEastAsia" w:hAnsi="Helvetica" w:cs="Helvetica"/>
      <w:color w:val="000000"/>
    </w:rPr>
  </w:style>
  <w:style w:type="paragraph" w:styleId="ListParagraph">
    <w:name w:val="List Paragraph"/>
    <w:basedOn w:val="Normal"/>
    <w:uiPriority w:val="34"/>
    <w:qFormat/>
    <w:rsid w:val="00B507DA"/>
    <w:pPr>
      <w:ind w:left="720"/>
      <w:contextualSpacing/>
    </w:pPr>
    <w:rPr>
      <w:rFonts w:asciiTheme="minorHAnsi" w:eastAsiaTheme="minorEastAsia" w:hAnsiTheme="minorHAnsi" w:cstheme="minorBidi"/>
    </w:rPr>
  </w:style>
  <w:style w:type="character" w:customStyle="1" w:styleId="Heading2Char">
    <w:name w:val="Heading 2 Char"/>
    <w:basedOn w:val="DefaultParagraphFont"/>
    <w:link w:val="Heading2"/>
    <w:uiPriority w:val="9"/>
    <w:rsid w:val="001B76BB"/>
    <w:rPr>
      <w:rFonts w:ascii="Arial" w:eastAsia="Calibri" w:hAnsi="Arial" w:cs="Times New Roman"/>
      <w:caps/>
      <w:color w:val="0092CF"/>
      <w:sz w:val="19"/>
      <w:szCs w:val="22"/>
    </w:rPr>
  </w:style>
  <w:style w:type="paragraph" w:customStyle="1" w:styleId="PR05--Bodycopy">
    <w:name w:val="PR05 -- Body copy"/>
    <w:link w:val="PR05--BodycopyChar"/>
    <w:qFormat/>
    <w:rsid w:val="001B76BB"/>
    <w:pPr>
      <w:spacing w:after="180" w:line="280" w:lineRule="atLeast"/>
    </w:pPr>
    <w:rPr>
      <w:rFonts w:ascii="Arial" w:eastAsia="Calibri" w:hAnsi="Arial" w:cs="Times New Roman"/>
      <w:color w:val="58595B"/>
      <w:sz w:val="19"/>
      <w:szCs w:val="22"/>
    </w:rPr>
  </w:style>
  <w:style w:type="character" w:customStyle="1" w:styleId="PR05--BodycopyChar">
    <w:name w:val="PR05 -- Body copy Char"/>
    <w:link w:val="PR05--Bodycopy"/>
    <w:locked/>
    <w:rsid w:val="001B76BB"/>
    <w:rPr>
      <w:rFonts w:ascii="Arial" w:eastAsia="Calibri" w:hAnsi="Arial" w:cs="Times New Roman"/>
      <w:color w:val="58595B"/>
      <w:sz w:val="19"/>
      <w:szCs w:val="22"/>
    </w:rPr>
  </w:style>
  <w:style w:type="character" w:styleId="Hyperlink">
    <w:name w:val="Hyperlink"/>
    <w:basedOn w:val="DefaultParagraphFont"/>
    <w:uiPriority w:val="99"/>
    <w:unhideWhenUsed/>
    <w:rsid w:val="00482D5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2D55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C76E7C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AU"/>
    </w:rPr>
  </w:style>
  <w:style w:type="paragraph" w:styleId="TOCHeading">
    <w:name w:val="TOC Heading"/>
    <w:basedOn w:val="Heading1"/>
    <w:next w:val="Normal"/>
    <w:uiPriority w:val="39"/>
    <w:unhideWhenUsed/>
    <w:qFormat/>
    <w:rsid w:val="00C76E7C"/>
    <w:pPr>
      <w:spacing w:line="259" w:lineRule="auto"/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40116F"/>
    <w:pPr>
      <w:spacing w:after="100"/>
    </w:pPr>
    <w:rPr>
      <w:rFonts w:ascii="Calibri" w:hAnsi="Calibri"/>
      <w:sz w:val="19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3A5B04"/>
    <w:pPr>
      <w:spacing w:after="100"/>
      <w:ind w:left="480"/>
    </w:pPr>
  </w:style>
  <w:style w:type="paragraph" w:styleId="NormalWeb">
    <w:name w:val="Normal (Web)"/>
    <w:basedOn w:val="Normal"/>
    <w:uiPriority w:val="99"/>
    <w:unhideWhenUsed/>
    <w:rsid w:val="00A35B30"/>
    <w:pPr>
      <w:spacing w:before="100" w:beforeAutospacing="1" w:after="100" w:afterAutospacing="1"/>
    </w:pPr>
    <w:rPr>
      <w:rFonts w:ascii="Times New Roman" w:eastAsia="Times New Roman" w:hAnsi="Times New Roman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834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23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47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96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0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7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0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12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24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0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0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5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3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04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5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0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8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99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6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5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2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ick\AppData\Local\Microsoft\Windows\INetCache\Content.Outlook\3JG62H0K\UPS_letterhea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88f24ce-5b31-4119-a327-0c573421b376">
      <Terms xmlns="http://schemas.microsoft.com/office/infopath/2007/PartnerControls"/>
    </lcf76f155ced4ddcb4097134ff3c332f>
    <TaxCatchAll xmlns="1ee42df3-3d07-473d-b88c-d0c5de344ea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4C72C3992F85A4D9585837E6E343F03" ma:contentTypeVersion="14" ma:contentTypeDescription="Create a new document." ma:contentTypeScope="" ma:versionID="3163a14e8a7b71e1c56c3525df99ecd8">
  <xsd:schema xmlns:xsd="http://www.w3.org/2001/XMLSchema" xmlns:xs="http://www.w3.org/2001/XMLSchema" xmlns:p="http://schemas.microsoft.com/office/2006/metadata/properties" xmlns:ns2="288f24ce-5b31-4119-a327-0c573421b376" xmlns:ns3="1ee42df3-3d07-473d-b88c-d0c5de344ea5" targetNamespace="http://schemas.microsoft.com/office/2006/metadata/properties" ma:root="true" ma:fieldsID="798b7322e1ad8a92260e86ecd4643014" ns2:_="" ns3:_="">
    <xsd:import namespace="288f24ce-5b31-4119-a327-0c573421b376"/>
    <xsd:import namespace="1ee42df3-3d07-473d-b88c-d0c5de344ea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MediaLengthInSecond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8f24ce-5b31-4119-a327-0c573421b37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9eea8dcf-e383-4c9d-874d-9676d4b917b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e42df3-3d07-473d-b88c-d0c5de344ea5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4c17e433-d738-4b2c-83bd-92f5a56971d0}" ma:internalName="TaxCatchAll" ma:showField="CatchAllData" ma:web="1ee42df3-3d07-473d-b88c-d0c5de344ea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C2788F-7BF4-4144-BFD1-D3E8B349D40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F233D09-4B0B-4E50-9B47-04313FE4DD63}">
  <ds:schemaRefs>
    <ds:schemaRef ds:uri="http://schemas.microsoft.com/office/2006/metadata/properties"/>
    <ds:schemaRef ds:uri="http://schemas.microsoft.com/office/infopath/2007/PartnerControls"/>
    <ds:schemaRef ds:uri="288f24ce-5b31-4119-a327-0c573421b376"/>
    <ds:schemaRef ds:uri="1ee42df3-3d07-473d-b88c-d0c5de344ea5"/>
  </ds:schemaRefs>
</ds:datastoreItem>
</file>

<file path=customXml/itemProps3.xml><?xml version="1.0" encoding="utf-8"?>
<ds:datastoreItem xmlns:ds="http://schemas.openxmlformats.org/officeDocument/2006/customXml" ds:itemID="{879769BF-CABC-4BB5-A33B-70F794BCC55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88f24ce-5b31-4119-a327-0c573421b376"/>
    <ds:schemaRef ds:uri="1ee42df3-3d07-473d-b88c-d0c5de344ea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957882B-233C-4FBC-B42F-06454C6D37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UPS_letterhead</Template>
  <TotalTime>69</TotalTime>
  <Pages>4</Pages>
  <Words>122</Words>
  <Characters>926</Characters>
  <Application>Microsoft Office Word</Application>
  <DocSecurity>0</DocSecurity>
  <Lines>154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EnvyUs Design</Company>
  <LinksUpToDate>false</LinksUpToDate>
  <CharactersWithSpaces>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Nick</dc:creator>
  <cp:lastModifiedBy>David Shinnick</cp:lastModifiedBy>
  <cp:revision>50</cp:revision>
  <cp:lastPrinted>2020-12-10T02:08:00Z</cp:lastPrinted>
  <dcterms:created xsi:type="dcterms:W3CDTF">2025-08-28T05:24:00Z</dcterms:created>
  <dcterms:modified xsi:type="dcterms:W3CDTF">2026-07-02T12:15:00Z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0x01010014C72C3992F85A4D9585837E6E343F03</vt:lpwstr>
  </property>
  <property fmtid="{D5CDD505-2E9C-101B-9397-08002B2CF9AE}" pid="3" name="MediaServiceImageTags">
    <vt:lpwstr/>
  </property>
  <property fmtid="{D5CDD505-2E9C-101B-9397-08002B2CF9AE}" pid="4" name="ComplianceAssetId">
    <vt:lpwstr/>
  </property>
  <property fmtid="{D5CDD505-2E9C-101B-9397-08002B2CF9AE}" pid="5" name="_ExtendedDescription">
    <vt:lpwstr/>
  </property>
  <property fmtid="{D5CDD505-2E9C-101B-9397-08002B2CF9AE}" pid="6" name="TriggerFlowInfo">
    <vt:lpwstr/>
  </property>
</Properties>
</file>