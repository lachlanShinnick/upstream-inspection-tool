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6F5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E9E2E1" w14:textId="4355E178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0B7A131" w14:textId="2FAFC485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512F57E" w14:textId="436087B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69434002" w14:textId="53FB8656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735D6383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0AE62D6" w14:textId="54C98E10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5BE9E2" w14:textId="60BF835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E1F5A7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BA25796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8A5BDBF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E88467A" w14:textId="1D04769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F4712AA" w14:textId="74A3F559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1083F42" w14:textId="446F9E6B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91D47BD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88A8E99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87"/>
      </w:tblGrid>
      <w:tr w:rsidR="003A1371" w:rsidRPr="000827BE" w14:paraId="70D50574" w14:textId="77777777" w:rsidTr="003A1371">
        <w:tc>
          <w:tcPr>
            <w:tcW w:w="1045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1EEDFE" w14:textId="77777777" w:rsidR="007D439D" w:rsidRPr="007D439D" w:rsidRDefault="007D439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  <w:p w14:paraId="11210118" w14:textId="292A30FA" w:rsidR="003A1371" w:rsidRPr="000827BE" w:rsidRDefault="00AA1B29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Incoming</w:t>
            </w:r>
            <w:r w:rsidR="0018733E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Inspection</w:t>
            </w:r>
            <w:r w:rsidR="00137BFD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Report</w:t>
            </w:r>
          </w:p>
          <w:p w14:paraId="7207F25F" w14:textId="154B4EC4" w:rsidR="003A1371" w:rsidRPr="000827BE" w:rsidRDefault="00AA1B29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Property Address</w:t>
            </w:r>
          </w:p>
          <w:p w14:paraId="7314F87A" w14:textId="7066965A" w:rsidR="003A1371" w:rsidRDefault="00205E63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____ / ____ / ________</w:t>
            </w:r>
          </w:p>
          <w:p w14:paraId="35469BD5" w14:textId="0DB85156" w:rsidR="008E2016" w:rsidRPr="000827BE" w:rsidRDefault="008E2016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0EA74876" w14:textId="77777777" w:rsidTr="003A1371"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2182FC" w14:textId="38FA8BD6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73F337E" w14:textId="11339637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7308AE4E" w14:textId="77777777" w:rsidTr="003A1371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5E28" w14:textId="7ED374C5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EF3C" w14:textId="03167E25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</w:tbl>
    <w:p w14:paraId="46DB9A34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710CE07" w14:textId="6ABCCEBD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8540D96" w14:textId="7B9A2707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3D83B31" w14:textId="20284560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3B5B1D93" w14:textId="77777777" w:rsidR="0059298F" w:rsidRDefault="00360A91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59298F" w:rsidSect="00544F0D">
          <w:headerReference w:type="default" r:id="rId11"/>
          <w:footerReference w:type="default" r:id="rId12"/>
          <w:headerReference w:type="first" r:id="rId13"/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p w14:paraId="45D696A2" w14:textId="77777777" w:rsidR="00161D03" w:rsidRDefault="00161D03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E25213" w:rsidRPr="00EA6E9A" w14:paraId="20DE5934" w14:textId="77777777" w:rsidTr="00E25213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30073DE5" w14:textId="6E815C7F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Property Information</w:t>
            </w:r>
          </w:p>
        </w:tc>
      </w:tr>
      <w:tr w:rsidR="0059298F" w:rsidRPr="00EA6E9A" w14:paraId="3254BDC0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D10DFA8" w14:textId="07ABDC36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Street Address: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B60F99C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59298F" w:rsidRPr="00EA6E9A" w14:paraId="3A8F87C3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8002DB0" w14:textId="611BB2B3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Suburb: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9E5A8F5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59298F" w:rsidRPr="00EA6E9A" w14:paraId="54748996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2F5805A1" w14:textId="7B8BDD90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Property 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EDCB765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59298F" w:rsidRPr="00EA6E9A" w14:paraId="79C5521F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15CF2EEA" w14:textId="3FBFE169" w:rsidR="0059298F" w:rsidRPr="00E25213" w:rsidRDefault="00E25213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Area: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8477E4E" w14:textId="77777777" w:rsidR="0059298F" w:rsidRPr="00EA6E9A" w:rsidRDefault="0059298F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</w:tbl>
    <w:p w14:paraId="6EA98EE6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E25213" w:rsidRPr="00EA6E9A" w14:paraId="733C9C28" w14:textId="77777777" w:rsidTr="000C3A37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E16941A" w14:textId="2ED1B8B4" w:rsidR="00E25213" w:rsidRPr="00EA6E9A" w:rsidRDefault="006F55AE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Tenant</w:t>
            </w:r>
            <w:r w:rsid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 xml:space="preserve"> Information</w:t>
            </w:r>
          </w:p>
        </w:tc>
      </w:tr>
      <w:tr w:rsidR="00E25213" w:rsidRPr="00EA6E9A" w14:paraId="3359212F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73FAE54" w14:textId="61613152" w:rsidR="00E25213" w:rsidRPr="00E25213" w:rsidRDefault="006F55AE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Company</w:t>
            </w:r>
            <w:r w:rsidR="00E25213" w:rsidRPr="00E25213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610FB9D6" w14:textId="77777777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25213" w:rsidRPr="00EA6E9A" w14:paraId="6990C835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D5AC4C3" w14:textId="2A784798" w:rsidR="00E25213" w:rsidRPr="00E25213" w:rsidRDefault="006F55AE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Contact Name: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1E3B71FD" w14:textId="77777777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25213" w:rsidRPr="00EA6E9A" w14:paraId="1F5B9850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25D762A" w14:textId="71216BC4" w:rsidR="00E25213" w:rsidRPr="00E25213" w:rsidRDefault="00EE066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Contact Number: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68B0C18" w14:textId="77777777" w:rsidR="00E25213" w:rsidRPr="00EA6E9A" w:rsidRDefault="00E25213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6F55AE" w:rsidRPr="00EA6E9A" w14:paraId="7FACAE9F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E454CB7" w14:textId="754D9107" w:rsidR="006F55AE" w:rsidRPr="00E25213" w:rsidRDefault="00EE066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Lease Term: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139CC134" w14:textId="77777777" w:rsidR="006F55AE" w:rsidRPr="00EA6E9A" w:rsidRDefault="006F55A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6F55AE" w:rsidRPr="00EA6E9A" w14:paraId="7C200E00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407186A" w14:textId="672D564A" w:rsidR="006F55AE" w:rsidRPr="00E25213" w:rsidRDefault="00EE066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Commencement: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F409850" w14:textId="77777777" w:rsidR="006F55AE" w:rsidRPr="00EA6E9A" w:rsidRDefault="006F55A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</w:tbl>
    <w:p w14:paraId="79DC1240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761539" w:rsidRPr="00EA6E9A" w14:paraId="2A142C27" w14:textId="77777777" w:rsidTr="00E32A74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1E50596" w14:textId="7847E084" w:rsidR="00761539" w:rsidRPr="006A5DAC" w:rsidRDefault="00761539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6A5DAC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Electrical Information</w:t>
            </w:r>
          </w:p>
        </w:tc>
      </w:tr>
      <w:tr w:rsidR="007D167E" w:rsidRPr="00EA6E9A" w14:paraId="482CE0E9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3CBAF71" w14:textId="607001B5" w:rsidR="007D167E" w:rsidRPr="00E25213" w:rsidRDefault="00761539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NMI: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8163CF2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7D167E" w:rsidRPr="00EA6E9A" w14:paraId="1BEBB71C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06929C86" w14:textId="0615A490" w:rsidR="007D167E" w:rsidRPr="00E25213" w:rsidRDefault="00174EC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 xml:space="preserve">MSB </w:t>
            </w:r>
            <w:r w:rsidR="00E0565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Location: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18B6698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7D167E" w:rsidRPr="00EA6E9A" w14:paraId="1ACB0175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CB548C4" w14:textId="2CF6D64F" w:rsidR="007D167E" w:rsidRPr="00E25213" w:rsidRDefault="00DD5AE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Capacity: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1B57EB7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7D167E" w:rsidRPr="00EA6E9A" w14:paraId="7832AF7B" w14:textId="77777777" w:rsidTr="00BC1808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1F211BCE" w14:textId="64C45BCA" w:rsidR="007D167E" w:rsidRPr="00E25213" w:rsidRDefault="00DD5AE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No. Of DB’s: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4345F23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</w:tbl>
    <w:p w14:paraId="0AB51578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6A5DAC" w:rsidRPr="00EA6E9A" w14:paraId="513D8452" w14:textId="77777777" w:rsidTr="00E32A74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A1B37EF" w14:textId="162D4559" w:rsidR="006A5DAC" w:rsidRPr="00E32A74" w:rsidRDefault="006A5DAC" w:rsidP="000C3A3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32A74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HVAC</w:t>
            </w:r>
          </w:p>
        </w:tc>
      </w:tr>
      <w:tr w:rsidR="007D167E" w:rsidRPr="00EA6E9A" w14:paraId="42E0DE05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D44DDB0" w14:textId="16CF2A4A" w:rsidR="007D167E" w:rsidRPr="00E25213" w:rsidRDefault="00E32A7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5F99549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7D167E" w:rsidRPr="00EA6E9A" w14:paraId="71DAE3D4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E35F04E" w14:textId="079E4D5C" w:rsidR="007D167E" w:rsidRPr="00E25213" w:rsidRDefault="00E32A7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Outdoor Unit Location: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5650B920" w14:textId="77777777" w:rsidR="007D167E" w:rsidRPr="00EA6E9A" w:rsidRDefault="007D167E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5ABD39EC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3F718229" w14:textId="3A82775D" w:rsidR="00E32A74" w:rsidRDefault="00E32A74" w:rsidP="000C3A37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09B23E8" w14:textId="77777777" w:rsidR="00E32A74" w:rsidRPr="00EA6E9A" w:rsidRDefault="00E32A74" w:rsidP="000C3A37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7CCDDE70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4A7B8137" w14:textId="031A4554" w:rsidR="00E32A74" w:rsidRPr="00E25213" w:rsidRDefault="00E32A74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7F18FDCF" w14:textId="77777777" w:rsidR="00E32A74" w:rsidRPr="00EA6E9A" w:rsidRDefault="00E32A74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294A4E51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19695414" w14:textId="21E26A81" w:rsidR="00E32A74" w:rsidRPr="00E25213" w:rsidRDefault="00E32A74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Outdoor Unit Location: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78CB4606" w14:textId="77777777" w:rsidR="00E32A74" w:rsidRPr="00EA6E9A" w:rsidRDefault="00E32A74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3C9C4100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62698B00" w14:textId="67063E19" w:rsidR="00E32A74" w:rsidRDefault="00E32A74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606594B" w14:textId="77777777" w:rsidR="00E32A74" w:rsidRPr="00EA6E9A" w:rsidRDefault="00E32A74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0EA68F0D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2CBAE4DF" w14:textId="06927F81" w:rsidR="00E32A74" w:rsidRPr="00E25213" w:rsidRDefault="00E32A74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18EB1C3A" w14:textId="77777777" w:rsidR="00E32A74" w:rsidRPr="00EA6E9A" w:rsidRDefault="00E32A74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62E15C7C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31C92A48" w14:textId="3D3227AB" w:rsidR="00E32A74" w:rsidRPr="00E25213" w:rsidRDefault="00E32A74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Outdoor Unit Location: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D67D19E" w14:textId="77777777" w:rsidR="00E32A74" w:rsidRPr="00EA6E9A" w:rsidRDefault="00E32A74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E32A74" w:rsidRPr="00EA6E9A" w14:paraId="4E8F990D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2EBE0B6" w14:textId="6F1A1A57" w:rsidR="00E32A74" w:rsidRPr="00E25213" w:rsidRDefault="00E32A74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E188ABF" w14:textId="77777777" w:rsidR="00E32A74" w:rsidRPr="00EA6E9A" w:rsidRDefault="00E32A74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</w:tbl>
    <w:p w14:paraId="60054594" w14:textId="77777777" w:rsidR="00CF386F" w:rsidRPr="00CF386F" w:rsidRDefault="00CF386F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260"/>
      </w:tblGrid>
      <w:tr w:rsidR="00856F2A" w:rsidRPr="00EA6E9A" w14:paraId="16268D49" w14:textId="77777777" w:rsidTr="00856F2A">
        <w:trPr>
          <w:trHeight w:val="397"/>
        </w:trPr>
        <w:tc>
          <w:tcPr>
            <w:tcW w:w="5098" w:type="dxa"/>
            <w:gridSpan w:val="2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3F0DF96C" w14:textId="4EEE2FB6" w:rsidR="00856F2A" w:rsidRPr="00856F2A" w:rsidRDefault="00856F2A" w:rsidP="00E32A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856F2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Fire Services</w:t>
            </w:r>
          </w:p>
        </w:tc>
      </w:tr>
      <w:tr w:rsidR="00E32A74" w:rsidRPr="00EA6E9A" w14:paraId="1095AE9B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42992322" w14:textId="2402C2E2" w:rsidR="00E32A74" w:rsidRPr="00E25213" w:rsidRDefault="00856F2A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7E5A91F" w14:textId="1A17BBF4" w:rsidR="00E32A74" w:rsidRPr="00EA6E9A" w:rsidRDefault="000C3856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Extinguishers</w:t>
            </w:r>
          </w:p>
        </w:tc>
      </w:tr>
      <w:tr w:rsidR="00E32A74" w:rsidRPr="00EA6E9A" w14:paraId="02189DE1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49E54F55" w14:textId="612C8598" w:rsidR="00E32A74" w:rsidRPr="00E25213" w:rsidRDefault="00856F2A" w:rsidP="00E32A74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7D215075" w14:textId="5005DD98" w:rsidR="00E32A74" w:rsidRPr="00EA6E9A" w:rsidRDefault="000C3856" w:rsidP="00E32A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27/07/2026</w:t>
            </w:r>
          </w:p>
        </w:tc>
      </w:tr>
      <w:tr w:rsidR="00856F2A" w:rsidRPr="00EA6E9A" w14:paraId="5283645C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54B6541E" w14:textId="04DFD769" w:rsidR="00856F2A" w:rsidRPr="00E25213" w:rsidRDefault="00856F2A" w:rsidP="00856F2A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71C5F636" w14:textId="23675A2F" w:rsidR="00856F2A" w:rsidRPr="00EA6E9A" w:rsidRDefault="000C3856" w:rsidP="00856F2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  <w:t>Hose Reels</w:t>
            </w:r>
          </w:p>
        </w:tc>
      </w:tr>
      <w:tr w:rsidR="00856F2A" w:rsidRPr="00EA6E9A" w14:paraId="5A8109F4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76F86D3C" w14:textId="1A57920A" w:rsidR="00856F2A" w:rsidRPr="00E25213" w:rsidRDefault="00856F2A" w:rsidP="00856F2A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33839893" w14:textId="77777777" w:rsidR="00856F2A" w:rsidRPr="00EA6E9A" w:rsidRDefault="00856F2A" w:rsidP="00856F2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856F2A" w:rsidRPr="00EA6E9A" w14:paraId="4C622997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17EEF341" w14:textId="59A1AC37" w:rsidR="00856F2A" w:rsidRPr="00E25213" w:rsidRDefault="00856F2A" w:rsidP="00856F2A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Type: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44F6D550" w14:textId="77777777" w:rsidR="00856F2A" w:rsidRPr="00EA6E9A" w:rsidRDefault="00856F2A" w:rsidP="00856F2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856F2A" w:rsidRPr="00EA6E9A" w14:paraId="4253DCB9" w14:textId="77777777" w:rsidTr="00F11E46">
        <w:trPr>
          <w:trHeight w:val="397"/>
        </w:trPr>
        <w:tc>
          <w:tcPr>
            <w:tcW w:w="1838" w:type="dxa"/>
            <w:shd w:val="clear" w:color="auto" w:fill="F2F2F2" w:themeFill="background1" w:themeFillShade="F2"/>
            <w:noWrap/>
            <w:vAlign w:val="center"/>
          </w:tcPr>
          <w:p w14:paraId="40E0B423" w14:textId="2A58A667" w:rsidR="00856F2A" w:rsidRPr="00E25213" w:rsidRDefault="00856F2A" w:rsidP="00856F2A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Last Service Date:</w:t>
            </w:r>
          </w:p>
        </w:tc>
        <w:tc>
          <w:tcPr>
            <w:tcW w:w="3260" w:type="dxa"/>
            <w:tcBorders>
              <w:right w:val="nil"/>
            </w:tcBorders>
            <w:vAlign w:val="center"/>
          </w:tcPr>
          <w:p w14:paraId="076B8181" w14:textId="77777777" w:rsidR="00856F2A" w:rsidRPr="00EA6E9A" w:rsidRDefault="00856F2A" w:rsidP="00856F2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</w:tbl>
    <w:p w14:paraId="5F3E24CC" w14:textId="77777777" w:rsidR="00E25213" w:rsidRDefault="00E25213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8A4A4B8" w14:textId="432C23BC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3363050A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26ADF7F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90CCD98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B3844D7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B5D96D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4CE1D1D5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78C50D5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A9D07F0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546537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04363F9E" w14:textId="5DF35C0D" w:rsidR="00856F2A" w:rsidRDefault="005D24EB" w:rsidP="005D24E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Condition: (Select One Of The Following:</w:t>
            </w:r>
          </w:p>
          <w:p w14:paraId="014B0154" w14:textId="33F35175" w:rsidR="005D24EB" w:rsidRDefault="005D24EB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New / Good / Fair / Poor)</w:t>
            </w:r>
          </w:p>
          <w:p w14:paraId="65FD98F5" w14:textId="7F6F7FD6" w:rsidR="005D24EB" w:rsidRPr="001D12C5" w:rsidRDefault="005D24EB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Com</w:t>
            </w:r>
            <w:r w:rsidR="00005EC7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m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ents: </w:t>
            </w:r>
            <w:r w:rsidR="003D630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(If applicable)</w:t>
            </w:r>
          </w:p>
        </w:tc>
      </w:tr>
    </w:tbl>
    <w:p w14:paraId="46436447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770FC7C9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714C8026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EDD2353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4A0E1D3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B0417BF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3E0063F9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33705C36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88E568F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79BAF14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7A9840F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268C5959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22A4FE2B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15CBACF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1B7F44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23DCA7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FD4D2B9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53A9C521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2EB76DF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E01AAD7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103D059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7A5CC2CA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422EBB13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179BCB0C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922C26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589A3AA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C58A95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0646C4E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1FA87596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4EC9559D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CE6421A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8829FA9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5633E36B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17D5336E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7A3BBA78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E73B796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856BB8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265E3B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9DCE4A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14C8B6C5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606D8075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3E5F3E0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7C9BD6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6173066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365A3A1A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35CCBFE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0079445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A38E4E4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6D240D1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77CD4AD8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0C4459C9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0982D827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DDD46FB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F8F6A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61A6A9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E78C0A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2295734C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7BAB06B6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B2D7D4F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B2D3004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1F97EE16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08B04896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42AC417B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9213110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96417F7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FF840D0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1DB3C7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1E7E2CED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6558DCC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D19C67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0E04BE2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37CBBF7F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53756143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379A691F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BFA9CAA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859166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CBC3B03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C30CFA3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623E2B2F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39BF99F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6833C94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3B7C00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6B4F74BB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13D84C7A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5A7AA45B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D9B3303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600E1A4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ADD2B76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1D95ABC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2187222F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2E000A88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52A0C438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C9476C0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669C9EDB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04B923B3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tbl>
      <w:tblPr>
        <w:tblStyle w:val="TableGrid"/>
        <w:tblW w:w="509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847"/>
        <w:gridCol w:w="3118"/>
      </w:tblGrid>
      <w:tr w:rsidR="00856F2A" w:rsidRPr="001D12C5" w14:paraId="7F1A638B" w14:textId="77777777" w:rsidTr="000C3A37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5407004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415FFA1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FC837B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1D12C5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4CBDCE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856F2A" w:rsidRPr="001D12C5" w14:paraId="4E624707" w14:textId="77777777" w:rsidTr="000C3A37">
        <w:trPr>
          <w:trHeight w:val="1984"/>
        </w:trPr>
        <w:tc>
          <w:tcPr>
            <w:tcW w:w="1980" w:type="dxa"/>
            <w:gridSpan w:val="3"/>
            <w:vAlign w:val="center"/>
          </w:tcPr>
          <w:p w14:paraId="3269D84A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19B4E0D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5E0E00EB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tcBorders>
              <w:right w:val="nil"/>
            </w:tcBorders>
            <w:vAlign w:val="center"/>
          </w:tcPr>
          <w:p w14:paraId="5A461A0D" w14:textId="77777777" w:rsidR="00856F2A" w:rsidRPr="001D12C5" w:rsidRDefault="00856F2A" w:rsidP="000C3A3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57702B78" w14:textId="77777777" w:rsidR="00856F2A" w:rsidRDefault="00856F2A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43763D0A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579DBFCA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50ED5A9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8719204" w14:textId="77777777" w:rsidR="006F55AE" w:rsidRDefault="006F55AE" w:rsidP="005929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0D395F52" w14:textId="7C393D72" w:rsidR="006F7471" w:rsidRDefault="002404D4" w:rsidP="001E3460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sectPr w:rsidR="006F7471" w:rsidSect="00856F2A">
          <w:type w:val="continuous"/>
          <w:pgSz w:w="11900" w:h="16840"/>
          <w:pgMar w:top="720" w:right="720" w:bottom="720" w:left="720" w:header="705" w:footer="335" w:gutter="0"/>
          <w:cols w:num="2" w:space="284"/>
          <w:docGrid w:linePitch="326"/>
        </w:sect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br w:type="column"/>
      </w:r>
      <w:r w:rsidR="006F7471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lastRenderedPageBreak/>
        <w:br w:type="column"/>
      </w:r>
    </w:p>
    <w:p w14:paraId="0AB40A83" w14:textId="58D08FF9" w:rsidR="001E3460" w:rsidRPr="00162880" w:rsidRDefault="008A0813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Inspection </w:t>
      </w:r>
      <w:r w:rsidR="0023166A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Completed By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1E81BB65" w:rsidR="001E3460" w:rsidRPr="00162880" w:rsidRDefault="0010712D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Signature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AC6587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0AB40A83" w14:textId="58D08FF9" w:rsidR="001E3460" w:rsidRPr="00162880" w:rsidRDefault="008A0813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Accepted &amp; signed on behalf of the </w:t>
      </w:r>
      <w:r w:rsidR="0023166A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Lessee by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1E81BB65" w:rsidR="001E3460" w:rsidRPr="00162880" w:rsidRDefault="0010712D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Print Name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AC6587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B81A844" w14:textId="77777777" w:rsidR="001E3460" w:rsidRPr="00F14229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82126B3" w14:textId="523DF8F8" w:rsidR="001E3460" w:rsidRDefault="001E3460" w:rsidP="001E3460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p w14:paraId="6ED7D834" w14:textId="77777777" w:rsidR="00EE26C4" w:rsidRDefault="00EE26C4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EE26C4"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5332133F" w14:textId="58745F37" w:rsidR="001E3460" w:rsidRPr="005207B6" w:rsidRDefault="001E3460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sectPr w:rsidR="001E3460" w:rsidRPr="005207B6" w:rsidSect="00202161">
      <w:type w:val="continuous"/>
      <w:pgSz w:w="11900" w:h="16840"/>
      <w:pgMar w:top="720" w:right="720" w:bottom="720" w:left="720" w:header="705" w:footer="335" w:gutter="0"/>
      <w:cols w:num="3"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8635" w14:textId="77777777" w:rsidR="00250D0A" w:rsidRDefault="00250D0A">
      <w:r>
        <w:separator/>
      </w:r>
    </w:p>
  </w:endnote>
  <w:endnote w:type="continuationSeparator" w:id="0">
    <w:p w14:paraId="74AEE4F7" w14:textId="77777777" w:rsidR="00250D0A" w:rsidRDefault="00250D0A">
      <w:r>
        <w:continuationSeparator/>
      </w:r>
    </w:p>
  </w:endnote>
  <w:endnote w:type="continuationNotice" w:id="1">
    <w:p w14:paraId="3F30CC0E" w14:textId="77777777" w:rsidR="00250D0A" w:rsidRDefault="00250D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162" w14:textId="63B8EFC1" w:rsidR="007D439D" w:rsidRPr="007D439D" w:rsidRDefault="007D439D">
    <w:pPr>
      <w:pStyle w:val="Footer"/>
      <w:jc w:val="right"/>
      <w:rPr>
        <w:rFonts w:asciiTheme="majorHAnsi" w:hAnsiTheme="majorHAnsi" w:cstheme="majorHAnsi"/>
        <w:color w:val="BFBFBF" w:themeColor="background1" w:themeShade="BF"/>
        <w:sz w:val="12"/>
        <w:szCs w:val="12"/>
      </w:rPr>
    </w:pPr>
    <w:r w:rsidRPr="007D439D">
      <w:rPr>
        <w:rFonts w:asciiTheme="majorHAnsi" w:hAnsiTheme="majorHAnsi" w:cstheme="majorHAnsi"/>
        <w:color w:val="BFBFBF" w:themeColor="background1" w:themeShade="BF"/>
        <w:sz w:val="12"/>
        <w:szCs w:val="12"/>
      </w:rPr>
      <w:t>_______________________________________________________________________________________________________________________________________________________________________________</w:t>
    </w:r>
  </w:p>
  <w:p w14:paraId="5AB34E91" w14:textId="77777777" w:rsidR="007D439D" w:rsidRDefault="007D439D">
    <w:pPr>
      <w:pStyle w:val="Footer"/>
      <w:jc w:val="right"/>
      <w:rPr>
        <w:rFonts w:asciiTheme="majorHAnsi" w:hAnsiTheme="majorHAnsi" w:cstheme="majorHAnsi"/>
        <w:sz w:val="12"/>
        <w:szCs w:val="12"/>
      </w:rPr>
    </w:pPr>
  </w:p>
  <w:p w14:paraId="62C42993" w14:textId="4662601F" w:rsidR="000F70F9" w:rsidRPr="000F70F9" w:rsidRDefault="000F70F9">
    <w:pPr>
      <w:pStyle w:val="Footer"/>
      <w:jc w:val="right"/>
      <w:rPr>
        <w:rFonts w:asciiTheme="majorHAnsi" w:hAnsiTheme="majorHAnsi" w:cstheme="majorHAnsi"/>
        <w:sz w:val="12"/>
        <w:szCs w:val="12"/>
      </w:rPr>
    </w:pPr>
    <w:r w:rsidRPr="000F70F9">
      <w:rPr>
        <w:rFonts w:asciiTheme="majorHAnsi" w:hAnsiTheme="majorHAnsi" w:cstheme="majorHAnsi"/>
        <w:sz w:val="12"/>
        <w:szCs w:val="12"/>
      </w:rPr>
      <w:t xml:space="preserve">Page </w:t>
    </w:r>
    <w:sdt>
      <w:sdtPr>
        <w:rPr>
          <w:rFonts w:asciiTheme="majorHAnsi" w:hAnsiTheme="majorHAnsi" w:cstheme="majorHAnsi"/>
          <w:sz w:val="12"/>
          <w:szCs w:val="12"/>
        </w:rPr>
        <w:id w:val="4011860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70F9">
          <w:rPr>
            <w:rFonts w:asciiTheme="majorHAnsi" w:hAnsiTheme="majorHAnsi" w:cstheme="majorHAnsi"/>
            <w:sz w:val="12"/>
            <w:szCs w:val="12"/>
          </w:rPr>
          <w:fldChar w:fldCharType="begin"/>
        </w:r>
        <w:r w:rsidRPr="000F70F9">
          <w:rPr>
            <w:rFonts w:asciiTheme="majorHAnsi" w:hAnsiTheme="majorHAnsi" w:cstheme="majorHAnsi"/>
            <w:sz w:val="12"/>
            <w:szCs w:val="12"/>
          </w:rPr>
          <w:instrText xml:space="preserve"> PAGE   \* MERGEFORMAT </w:instrText>
        </w:r>
        <w:r w:rsidRPr="000F70F9">
          <w:rPr>
            <w:rFonts w:asciiTheme="majorHAnsi" w:hAnsiTheme="majorHAnsi" w:cstheme="majorHAnsi"/>
            <w:sz w:val="12"/>
            <w:szCs w:val="12"/>
          </w:rPr>
          <w:fldChar w:fldCharType="separate"/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t>2</w:t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fldChar w:fldCharType="end"/>
        </w:r>
      </w:sdtContent>
    </w:sdt>
  </w:p>
  <w:p w14:paraId="148279BD" w14:textId="2B0B1227" w:rsidR="00E21579" w:rsidRPr="00B91ADE" w:rsidRDefault="00E21579" w:rsidP="006943A5">
    <w:pPr>
      <w:pStyle w:val="Footer"/>
      <w:jc w:val="right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2FCE5" w14:textId="77777777" w:rsidR="00250D0A" w:rsidRDefault="00250D0A">
      <w:r>
        <w:separator/>
      </w:r>
    </w:p>
  </w:footnote>
  <w:footnote w:type="continuationSeparator" w:id="0">
    <w:p w14:paraId="4F686AF1" w14:textId="77777777" w:rsidR="00250D0A" w:rsidRDefault="00250D0A">
      <w:r>
        <w:continuationSeparator/>
      </w:r>
    </w:p>
  </w:footnote>
  <w:footnote w:type="continuationNotice" w:id="1">
    <w:p w14:paraId="47569148" w14:textId="77777777" w:rsidR="00250D0A" w:rsidRDefault="00250D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C1B9" w14:textId="5083204C" w:rsidR="00E21579" w:rsidRPr="005F18F0" w:rsidRDefault="00E21579" w:rsidP="0056154F">
    <w:pPr>
      <w:pStyle w:val="Header"/>
      <w:jc w:val="right"/>
      <w:rPr>
        <w:rFonts w:asciiTheme="majorHAnsi" w:hAnsiTheme="majorHAnsi" w:cstheme="majorHAnsi"/>
        <w:b/>
        <w:bCs/>
        <w:sz w:val="16"/>
        <w:szCs w:val="16"/>
      </w:rPr>
    </w:pP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0" behindDoc="1" locked="0" layoutInCell="1" allowOverlap="1" wp14:anchorId="513814C2" wp14:editId="61443E45">
          <wp:simplePos x="0" y="0"/>
          <wp:positionH relativeFrom="page">
            <wp:posOffset>0</wp:posOffset>
          </wp:positionH>
          <wp:positionV relativeFrom="page">
            <wp:posOffset>-251460</wp:posOffset>
          </wp:positionV>
          <wp:extent cx="2514600" cy="1173480"/>
          <wp:effectExtent l="0" t="0" r="0" b="7620"/>
          <wp:wrapNone/>
          <wp:docPr id="685440492" name="Picture 68544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3" behindDoc="1" locked="0" layoutInCell="1" allowOverlap="1" wp14:anchorId="0ADF0051" wp14:editId="17572A72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522363635" name="Picture 52236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ve="http://schemas.openxmlformats.org/markup-compatibility/2006" xmlns:arto="http://schemas.microsoft.com/office/word/2006/arto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A1B29">
      <w:rPr>
        <w:rFonts w:asciiTheme="majorHAnsi" w:hAnsiTheme="majorHAnsi" w:cstheme="majorHAnsi"/>
        <w:b/>
        <w:bCs/>
        <w:sz w:val="16"/>
        <w:szCs w:val="16"/>
      </w:rPr>
      <w:t>Property Address</w:t>
    </w:r>
  </w:p>
  <w:p w14:paraId="20C43307" w14:textId="33F5F8C6" w:rsidR="00921796" w:rsidRPr="005F18F0" w:rsidRDefault="00173E5C" w:rsidP="00AA1B29">
    <w:pPr>
      <w:pStyle w:val="Header"/>
      <w:tabs>
        <w:tab w:val="left" w:pos="2430"/>
        <w:tab w:val="right" w:pos="10460"/>
      </w:tabs>
      <w:jc w:val="right"/>
      <w:rPr>
        <w:rFonts w:asciiTheme="majorHAnsi" w:hAnsiTheme="majorHAnsi" w:cstheme="majorHAnsi"/>
        <w:b/>
        <w:bCs/>
        <w:sz w:val="16"/>
        <w:szCs w:val="16"/>
      </w:rPr>
    </w:pP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 w:rsidR="00AA1B29">
      <w:rPr>
        <w:rFonts w:asciiTheme="majorHAnsi" w:hAnsiTheme="majorHAnsi" w:cstheme="majorHAnsi"/>
        <w:b/>
        <w:bCs/>
        <w:sz w:val="16"/>
        <w:szCs w:val="16"/>
      </w:rPr>
      <w:tab/>
      <w:t>Incoming</w:t>
    </w:r>
    <w:r w:rsidR="007D4205">
      <w:rPr>
        <w:rFonts w:asciiTheme="majorHAnsi" w:hAnsiTheme="majorHAnsi" w:cstheme="majorHAnsi"/>
        <w:b/>
        <w:bCs/>
        <w:sz w:val="16"/>
        <w:szCs w:val="16"/>
      </w:rPr>
      <w:t xml:space="preserve"> Inspection</w:t>
    </w:r>
    <w:r w:rsidR="00BD509A">
      <w:rPr>
        <w:rFonts w:asciiTheme="majorHAnsi" w:hAnsiTheme="majorHAnsi" w:cstheme="majorHAnsi"/>
        <w:b/>
        <w:bCs/>
        <w:sz w:val="16"/>
        <w:szCs w:val="16"/>
      </w:rPr>
      <w:t xml:space="preserve"> Report</w:t>
    </w:r>
  </w:p>
  <w:p w14:paraId="2FBF189C" w14:textId="622A9E06" w:rsidR="00E21579" w:rsidRPr="005F18F0" w:rsidRDefault="00E21579" w:rsidP="00CB2B67">
    <w:pPr>
      <w:pStyle w:val="Head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____________________________________________________________________________________________________________</w:t>
    </w:r>
    <w:r w:rsid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</w:t>
    </w: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</w:t>
    </w:r>
  </w:p>
  <w:p w14:paraId="74B10A84" w14:textId="77777777" w:rsidR="00E21579" w:rsidRPr="0056154F" w:rsidRDefault="00E21579" w:rsidP="00CB2B67">
    <w:pPr>
      <w:pStyle w:val="Header"/>
      <w:rPr>
        <w:rFonts w:asciiTheme="majorHAnsi" w:hAnsiTheme="majorHAnsi" w:cstheme="majorHAnsi"/>
        <w:sz w:val="19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41F5" w14:textId="5D611B07" w:rsidR="00E21579" w:rsidRDefault="00E21579" w:rsidP="00482D55">
    <w:pPr>
      <w:pStyle w:val="Header"/>
      <w:tabs>
        <w:tab w:val="clear" w:pos="4320"/>
        <w:tab w:val="clear" w:pos="8640"/>
        <w:tab w:val="left" w:pos="1159"/>
      </w:tabs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75A7BAE5" wp14:editId="24010A33">
          <wp:simplePos x="0" y="0"/>
          <wp:positionH relativeFrom="page">
            <wp:posOffset>0</wp:posOffset>
          </wp:positionH>
          <wp:positionV relativeFrom="page">
            <wp:posOffset>-269050</wp:posOffset>
          </wp:positionV>
          <wp:extent cx="2514600" cy="1173480"/>
          <wp:effectExtent l="0" t="0" r="0" b="7620"/>
          <wp:wrapNone/>
          <wp:docPr id="1228008240" name="Picture 1228008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4C3E0D0B" wp14:editId="7156BE5F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140925181" name="Picture 140925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ve="http://schemas.openxmlformats.org/markup-compatibility/2006" xmlns:arto="http://schemas.microsoft.com/office/word/2006/arto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2D"/>
    <w:multiLevelType w:val="hybridMultilevel"/>
    <w:tmpl w:val="3CECB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4A17"/>
    <w:multiLevelType w:val="hybridMultilevel"/>
    <w:tmpl w:val="E14E2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1E44"/>
    <w:multiLevelType w:val="hybridMultilevel"/>
    <w:tmpl w:val="ACB62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39A"/>
    <w:multiLevelType w:val="hybridMultilevel"/>
    <w:tmpl w:val="7AC4357E"/>
    <w:lvl w:ilvl="0" w:tplc="38E034AE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76425"/>
    <w:multiLevelType w:val="hybridMultilevel"/>
    <w:tmpl w:val="FC4C7F86"/>
    <w:lvl w:ilvl="0" w:tplc="4856A024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09A0"/>
    <w:multiLevelType w:val="hybridMultilevel"/>
    <w:tmpl w:val="9CAC19EC"/>
    <w:lvl w:ilvl="0" w:tplc="F3663A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3861"/>
    <w:multiLevelType w:val="hybridMultilevel"/>
    <w:tmpl w:val="32625D94"/>
    <w:lvl w:ilvl="0" w:tplc="8C089D5A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66586"/>
    <w:multiLevelType w:val="hybridMultilevel"/>
    <w:tmpl w:val="57D4B2BE"/>
    <w:lvl w:ilvl="0" w:tplc="698451A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0097B"/>
    <w:multiLevelType w:val="hybridMultilevel"/>
    <w:tmpl w:val="6B5E519A"/>
    <w:lvl w:ilvl="0" w:tplc="9850D22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049BC"/>
    <w:multiLevelType w:val="multilevel"/>
    <w:tmpl w:val="D89A4B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0" w15:restartNumberingAfterBreak="0">
    <w:nsid w:val="289B6DDB"/>
    <w:multiLevelType w:val="hybridMultilevel"/>
    <w:tmpl w:val="5406F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0675"/>
    <w:multiLevelType w:val="hybridMultilevel"/>
    <w:tmpl w:val="C4EC2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81916"/>
    <w:multiLevelType w:val="hybridMultilevel"/>
    <w:tmpl w:val="13F2A8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6377"/>
    <w:multiLevelType w:val="hybridMultilevel"/>
    <w:tmpl w:val="42F05D1E"/>
    <w:lvl w:ilvl="0" w:tplc="AFAE41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F062A"/>
    <w:multiLevelType w:val="hybridMultilevel"/>
    <w:tmpl w:val="5CAE1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E7EE4"/>
    <w:multiLevelType w:val="hybridMultilevel"/>
    <w:tmpl w:val="2118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68A5"/>
    <w:multiLevelType w:val="hybridMultilevel"/>
    <w:tmpl w:val="2BF6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02B38"/>
    <w:multiLevelType w:val="hybridMultilevel"/>
    <w:tmpl w:val="A2BEC4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E3AA3"/>
    <w:multiLevelType w:val="hybridMultilevel"/>
    <w:tmpl w:val="59BCD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33AE9"/>
    <w:multiLevelType w:val="hybridMultilevel"/>
    <w:tmpl w:val="97066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A5F1C"/>
    <w:multiLevelType w:val="hybridMultilevel"/>
    <w:tmpl w:val="4468CC60"/>
    <w:lvl w:ilvl="0" w:tplc="22BAB6E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F5D4D"/>
    <w:multiLevelType w:val="hybridMultilevel"/>
    <w:tmpl w:val="E48E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25478"/>
    <w:multiLevelType w:val="hybridMultilevel"/>
    <w:tmpl w:val="6BD67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907"/>
    <w:multiLevelType w:val="hybridMultilevel"/>
    <w:tmpl w:val="7B0CE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55C1"/>
    <w:multiLevelType w:val="multilevel"/>
    <w:tmpl w:val="4600D31A"/>
    <w:lvl w:ilvl="0">
      <w:start w:val="1"/>
      <w:numFmt w:val="decimal"/>
      <w:lvlText w:val="%1.0"/>
      <w:lvlJc w:val="left"/>
      <w:pPr>
        <w:ind w:left="486" w:hanging="4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4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4733CE1"/>
    <w:multiLevelType w:val="hybridMultilevel"/>
    <w:tmpl w:val="8E388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D01"/>
    <w:multiLevelType w:val="hybridMultilevel"/>
    <w:tmpl w:val="9146B91A"/>
    <w:lvl w:ilvl="0" w:tplc="182A70C4">
      <w:numFmt w:val="bullet"/>
      <w:lvlText w:val="-"/>
      <w:lvlJc w:val="left"/>
      <w:pPr>
        <w:ind w:left="3075" w:hanging="360"/>
      </w:pPr>
      <w:rPr>
        <w:rFonts w:ascii="Calibri" w:eastAsia="Calibr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7" w15:restartNumberingAfterBreak="0">
    <w:nsid w:val="7CD84C1E"/>
    <w:multiLevelType w:val="hybridMultilevel"/>
    <w:tmpl w:val="8BBE9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CF060D"/>
    <w:multiLevelType w:val="hybridMultilevel"/>
    <w:tmpl w:val="9586A5E6"/>
    <w:lvl w:ilvl="0" w:tplc="9084AB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77184">
    <w:abstractNumId w:val="17"/>
  </w:num>
  <w:num w:numId="2" w16cid:durableId="2019194172">
    <w:abstractNumId w:val="15"/>
  </w:num>
  <w:num w:numId="3" w16cid:durableId="2053576562">
    <w:abstractNumId w:val="14"/>
  </w:num>
  <w:num w:numId="4" w16cid:durableId="803699920">
    <w:abstractNumId w:val="12"/>
  </w:num>
  <w:num w:numId="5" w16cid:durableId="463236881">
    <w:abstractNumId w:val="19"/>
  </w:num>
  <w:num w:numId="6" w16cid:durableId="2023388332">
    <w:abstractNumId w:val="10"/>
  </w:num>
  <w:num w:numId="7" w16cid:durableId="1444110600">
    <w:abstractNumId w:val="2"/>
  </w:num>
  <w:num w:numId="8" w16cid:durableId="374238737">
    <w:abstractNumId w:val="18"/>
  </w:num>
  <w:num w:numId="9" w16cid:durableId="845554914">
    <w:abstractNumId w:val="1"/>
  </w:num>
  <w:num w:numId="10" w16cid:durableId="463161820">
    <w:abstractNumId w:val="27"/>
  </w:num>
  <w:num w:numId="11" w16cid:durableId="75129487">
    <w:abstractNumId w:val="11"/>
  </w:num>
  <w:num w:numId="12" w16cid:durableId="571745409">
    <w:abstractNumId w:val="22"/>
  </w:num>
  <w:num w:numId="13" w16cid:durableId="21994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070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937454">
    <w:abstractNumId w:val="16"/>
  </w:num>
  <w:num w:numId="16" w16cid:durableId="1436746955">
    <w:abstractNumId w:val="0"/>
  </w:num>
  <w:num w:numId="17" w16cid:durableId="1395200660">
    <w:abstractNumId w:val="6"/>
  </w:num>
  <w:num w:numId="18" w16cid:durableId="289241065">
    <w:abstractNumId w:val="21"/>
  </w:num>
  <w:num w:numId="19" w16cid:durableId="1977488038">
    <w:abstractNumId w:val="25"/>
  </w:num>
  <w:num w:numId="20" w16cid:durableId="1467700990">
    <w:abstractNumId w:val="13"/>
  </w:num>
  <w:num w:numId="21" w16cid:durableId="820998839">
    <w:abstractNumId w:val="7"/>
  </w:num>
  <w:num w:numId="22" w16cid:durableId="1978342574">
    <w:abstractNumId w:val="20"/>
  </w:num>
  <w:num w:numId="23" w16cid:durableId="902106764">
    <w:abstractNumId w:val="5"/>
  </w:num>
  <w:num w:numId="24" w16cid:durableId="779954026">
    <w:abstractNumId w:val="3"/>
  </w:num>
  <w:num w:numId="25" w16cid:durableId="634986538">
    <w:abstractNumId w:val="4"/>
  </w:num>
  <w:num w:numId="26" w16cid:durableId="312177455">
    <w:abstractNumId w:val="23"/>
  </w:num>
  <w:num w:numId="27" w16cid:durableId="1547520955">
    <w:abstractNumId w:val="9"/>
  </w:num>
  <w:num w:numId="28" w16cid:durableId="2042003328">
    <w:abstractNumId w:val="24"/>
  </w:num>
  <w:num w:numId="29" w16cid:durableId="1966302132">
    <w:abstractNumId w:val="26"/>
  </w:num>
  <w:num w:numId="30" w16cid:durableId="8403121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30D"/>
    <w:rsid w:val="00003656"/>
    <w:rsid w:val="00005261"/>
    <w:rsid w:val="00005EC7"/>
    <w:rsid w:val="000214B5"/>
    <w:rsid w:val="000227C2"/>
    <w:rsid w:val="00023B7D"/>
    <w:rsid w:val="0003212C"/>
    <w:rsid w:val="00036ACB"/>
    <w:rsid w:val="00041367"/>
    <w:rsid w:val="000446F0"/>
    <w:rsid w:val="000465B0"/>
    <w:rsid w:val="00050B5D"/>
    <w:rsid w:val="00051336"/>
    <w:rsid w:val="00051E6F"/>
    <w:rsid w:val="00052870"/>
    <w:rsid w:val="00065060"/>
    <w:rsid w:val="00070F68"/>
    <w:rsid w:val="000714B6"/>
    <w:rsid w:val="000762AA"/>
    <w:rsid w:val="00076756"/>
    <w:rsid w:val="00076B78"/>
    <w:rsid w:val="000827BE"/>
    <w:rsid w:val="0008325F"/>
    <w:rsid w:val="0008740D"/>
    <w:rsid w:val="00090079"/>
    <w:rsid w:val="000915A5"/>
    <w:rsid w:val="0009191B"/>
    <w:rsid w:val="00097378"/>
    <w:rsid w:val="00097DC1"/>
    <w:rsid w:val="000A11CE"/>
    <w:rsid w:val="000A2811"/>
    <w:rsid w:val="000A4198"/>
    <w:rsid w:val="000A4292"/>
    <w:rsid w:val="000A73CB"/>
    <w:rsid w:val="000C26AA"/>
    <w:rsid w:val="000C2F24"/>
    <w:rsid w:val="000C37B2"/>
    <w:rsid w:val="000C3856"/>
    <w:rsid w:val="000C46E3"/>
    <w:rsid w:val="000D3B1F"/>
    <w:rsid w:val="000D65AB"/>
    <w:rsid w:val="000D7B0C"/>
    <w:rsid w:val="000E0273"/>
    <w:rsid w:val="000E0284"/>
    <w:rsid w:val="000E1888"/>
    <w:rsid w:val="000E2D61"/>
    <w:rsid w:val="000E36B3"/>
    <w:rsid w:val="000E4F41"/>
    <w:rsid w:val="000E5DF4"/>
    <w:rsid w:val="000E6A8E"/>
    <w:rsid w:val="000F145D"/>
    <w:rsid w:val="000F2238"/>
    <w:rsid w:val="000F2BAC"/>
    <w:rsid w:val="000F70F9"/>
    <w:rsid w:val="001007B3"/>
    <w:rsid w:val="00100AF7"/>
    <w:rsid w:val="00101B9D"/>
    <w:rsid w:val="00103134"/>
    <w:rsid w:val="00103FE3"/>
    <w:rsid w:val="0010712D"/>
    <w:rsid w:val="00107F73"/>
    <w:rsid w:val="001138A8"/>
    <w:rsid w:val="001229C0"/>
    <w:rsid w:val="001269E2"/>
    <w:rsid w:val="001273CE"/>
    <w:rsid w:val="00131B21"/>
    <w:rsid w:val="001330AB"/>
    <w:rsid w:val="00133FE1"/>
    <w:rsid w:val="00137BFD"/>
    <w:rsid w:val="00140783"/>
    <w:rsid w:val="00145DE3"/>
    <w:rsid w:val="00146C8C"/>
    <w:rsid w:val="00153228"/>
    <w:rsid w:val="001541A9"/>
    <w:rsid w:val="00161D03"/>
    <w:rsid w:val="001624B8"/>
    <w:rsid w:val="00162880"/>
    <w:rsid w:val="00162DBF"/>
    <w:rsid w:val="00165957"/>
    <w:rsid w:val="00172E54"/>
    <w:rsid w:val="00173E5C"/>
    <w:rsid w:val="00174EC4"/>
    <w:rsid w:val="00174F36"/>
    <w:rsid w:val="00186227"/>
    <w:rsid w:val="0018733E"/>
    <w:rsid w:val="00187B94"/>
    <w:rsid w:val="00187DEE"/>
    <w:rsid w:val="001911BB"/>
    <w:rsid w:val="001934B0"/>
    <w:rsid w:val="00193A67"/>
    <w:rsid w:val="001968A6"/>
    <w:rsid w:val="001A05A0"/>
    <w:rsid w:val="001A05EF"/>
    <w:rsid w:val="001A4CD3"/>
    <w:rsid w:val="001A6B8E"/>
    <w:rsid w:val="001B02C5"/>
    <w:rsid w:val="001B225E"/>
    <w:rsid w:val="001B281B"/>
    <w:rsid w:val="001B485F"/>
    <w:rsid w:val="001B525B"/>
    <w:rsid w:val="001B76BB"/>
    <w:rsid w:val="001C01BD"/>
    <w:rsid w:val="001C110D"/>
    <w:rsid w:val="001C3272"/>
    <w:rsid w:val="001C3615"/>
    <w:rsid w:val="001C421B"/>
    <w:rsid w:val="001C7A9F"/>
    <w:rsid w:val="001D12C5"/>
    <w:rsid w:val="001D1335"/>
    <w:rsid w:val="001D2753"/>
    <w:rsid w:val="001D4CFB"/>
    <w:rsid w:val="001D5BDD"/>
    <w:rsid w:val="001D7DCB"/>
    <w:rsid w:val="001E339A"/>
    <w:rsid w:val="001E3460"/>
    <w:rsid w:val="001E6396"/>
    <w:rsid w:val="001E77DE"/>
    <w:rsid w:val="001F0376"/>
    <w:rsid w:val="001F79DC"/>
    <w:rsid w:val="00202161"/>
    <w:rsid w:val="00204343"/>
    <w:rsid w:val="00204DF3"/>
    <w:rsid w:val="00205BEE"/>
    <w:rsid w:val="00205E63"/>
    <w:rsid w:val="00211EBD"/>
    <w:rsid w:val="00212535"/>
    <w:rsid w:val="002144EC"/>
    <w:rsid w:val="00216BF8"/>
    <w:rsid w:val="00225785"/>
    <w:rsid w:val="00227D2C"/>
    <w:rsid w:val="0023166A"/>
    <w:rsid w:val="0023224D"/>
    <w:rsid w:val="00233054"/>
    <w:rsid w:val="00234A17"/>
    <w:rsid w:val="0023704D"/>
    <w:rsid w:val="00240055"/>
    <w:rsid w:val="002404D4"/>
    <w:rsid w:val="00241E60"/>
    <w:rsid w:val="00242889"/>
    <w:rsid w:val="00243D4D"/>
    <w:rsid w:val="00250D0A"/>
    <w:rsid w:val="00251A9A"/>
    <w:rsid w:val="0025234D"/>
    <w:rsid w:val="00254FCF"/>
    <w:rsid w:val="002625D9"/>
    <w:rsid w:val="002677B4"/>
    <w:rsid w:val="00270E37"/>
    <w:rsid w:val="00272ECF"/>
    <w:rsid w:val="00273478"/>
    <w:rsid w:val="00280425"/>
    <w:rsid w:val="00280A0D"/>
    <w:rsid w:val="002818FD"/>
    <w:rsid w:val="0028730D"/>
    <w:rsid w:val="00297FCA"/>
    <w:rsid w:val="002A1390"/>
    <w:rsid w:val="002A25CB"/>
    <w:rsid w:val="002A2AFF"/>
    <w:rsid w:val="002A3CE0"/>
    <w:rsid w:val="002A62C3"/>
    <w:rsid w:val="002A63FF"/>
    <w:rsid w:val="002A7422"/>
    <w:rsid w:val="002A7C3B"/>
    <w:rsid w:val="002B2A4A"/>
    <w:rsid w:val="002B2BDD"/>
    <w:rsid w:val="002B32DC"/>
    <w:rsid w:val="002B3304"/>
    <w:rsid w:val="002B5711"/>
    <w:rsid w:val="002B5C85"/>
    <w:rsid w:val="002C4BA7"/>
    <w:rsid w:val="002D0D57"/>
    <w:rsid w:val="002D557A"/>
    <w:rsid w:val="002D5956"/>
    <w:rsid w:val="002E34EA"/>
    <w:rsid w:val="002F4800"/>
    <w:rsid w:val="00300356"/>
    <w:rsid w:val="00301B54"/>
    <w:rsid w:val="00301F50"/>
    <w:rsid w:val="003025A4"/>
    <w:rsid w:val="00302BA6"/>
    <w:rsid w:val="00306E60"/>
    <w:rsid w:val="003071CA"/>
    <w:rsid w:val="003071D5"/>
    <w:rsid w:val="003109BE"/>
    <w:rsid w:val="00311CC4"/>
    <w:rsid w:val="003134DE"/>
    <w:rsid w:val="00315B9B"/>
    <w:rsid w:val="00315C42"/>
    <w:rsid w:val="003161C6"/>
    <w:rsid w:val="00320A06"/>
    <w:rsid w:val="003220E0"/>
    <w:rsid w:val="00324309"/>
    <w:rsid w:val="00325347"/>
    <w:rsid w:val="00326142"/>
    <w:rsid w:val="0032782A"/>
    <w:rsid w:val="00330CB4"/>
    <w:rsid w:val="003315E5"/>
    <w:rsid w:val="00331976"/>
    <w:rsid w:val="00332A7D"/>
    <w:rsid w:val="00344F05"/>
    <w:rsid w:val="003473A7"/>
    <w:rsid w:val="00355C11"/>
    <w:rsid w:val="00355EF2"/>
    <w:rsid w:val="00360A91"/>
    <w:rsid w:val="003627AE"/>
    <w:rsid w:val="00371B83"/>
    <w:rsid w:val="003729DB"/>
    <w:rsid w:val="00373719"/>
    <w:rsid w:val="00375A9A"/>
    <w:rsid w:val="00382228"/>
    <w:rsid w:val="00387797"/>
    <w:rsid w:val="00391DE8"/>
    <w:rsid w:val="00392895"/>
    <w:rsid w:val="003A1371"/>
    <w:rsid w:val="003A4FEE"/>
    <w:rsid w:val="003A5992"/>
    <w:rsid w:val="003A5B04"/>
    <w:rsid w:val="003B42CF"/>
    <w:rsid w:val="003B4805"/>
    <w:rsid w:val="003B64F9"/>
    <w:rsid w:val="003C03EA"/>
    <w:rsid w:val="003C0C37"/>
    <w:rsid w:val="003C1DB3"/>
    <w:rsid w:val="003C3C9A"/>
    <w:rsid w:val="003C51E9"/>
    <w:rsid w:val="003C7613"/>
    <w:rsid w:val="003D15A0"/>
    <w:rsid w:val="003D289D"/>
    <w:rsid w:val="003D4536"/>
    <w:rsid w:val="003D5168"/>
    <w:rsid w:val="003D6302"/>
    <w:rsid w:val="003D781C"/>
    <w:rsid w:val="003E41B1"/>
    <w:rsid w:val="003E6E93"/>
    <w:rsid w:val="003F01AB"/>
    <w:rsid w:val="003F17B7"/>
    <w:rsid w:val="003F6A34"/>
    <w:rsid w:val="003F7630"/>
    <w:rsid w:val="00400D0D"/>
    <w:rsid w:val="0040116F"/>
    <w:rsid w:val="00401223"/>
    <w:rsid w:val="00405989"/>
    <w:rsid w:val="004061C3"/>
    <w:rsid w:val="00411205"/>
    <w:rsid w:val="00412971"/>
    <w:rsid w:val="004138A9"/>
    <w:rsid w:val="004140B5"/>
    <w:rsid w:val="00414A52"/>
    <w:rsid w:val="004162D8"/>
    <w:rsid w:val="00420B69"/>
    <w:rsid w:val="004236DB"/>
    <w:rsid w:val="00425A69"/>
    <w:rsid w:val="00425AC7"/>
    <w:rsid w:val="00431712"/>
    <w:rsid w:val="00432017"/>
    <w:rsid w:val="00432F79"/>
    <w:rsid w:val="00435190"/>
    <w:rsid w:val="004403DA"/>
    <w:rsid w:val="00441E14"/>
    <w:rsid w:val="0044308D"/>
    <w:rsid w:val="00445FD5"/>
    <w:rsid w:val="00451E62"/>
    <w:rsid w:val="004521AC"/>
    <w:rsid w:val="0045480B"/>
    <w:rsid w:val="0045522B"/>
    <w:rsid w:val="00461D41"/>
    <w:rsid w:val="0046432C"/>
    <w:rsid w:val="0046643A"/>
    <w:rsid w:val="00466B82"/>
    <w:rsid w:val="00467E24"/>
    <w:rsid w:val="00471C4C"/>
    <w:rsid w:val="00474D10"/>
    <w:rsid w:val="00475A7A"/>
    <w:rsid w:val="0047601E"/>
    <w:rsid w:val="00482D55"/>
    <w:rsid w:val="00485AB0"/>
    <w:rsid w:val="00487445"/>
    <w:rsid w:val="004903A4"/>
    <w:rsid w:val="00491B89"/>
    <w:rsid w:val="00492C61"/>
    <w:rsid w:val="00493AC5"/>
    <w:rsid w:val="004A2871"/>
    <w:rsid w:val="004A301C"/>
    <w:rsid w:val="004A4C2C"/>
    <w:rsid w:val="004B05A8"/>
    <w:rsid w:val="004B1DFD"/>
    <w:rsid w:val="004B2C5C"/>
    <w:rsid w:val="004B4B03"/>
    <w:rsid w:val="004B66AB"/>
    <w:rsid w:val="004B7E43"/>
    <w:rsid w:val="004C0694"/>
    <w:rsid w:val="004C46BB"/>
    <w:rsid w:val="004C4ADC"/>
    <w:rsid w:val="004C5F56"/>
    <w:rsid w:val="004E08D0"/>
    <w:rsid w:val="004E1172"/>
    <w:rsid w:val="004E5061"/>
    <w:rsid w:val="004E5EC8"/>
    <w:rsid w:val="004E6A39"/>
    <w:rsid w:val="004F3C9F"/>
    <w:rsid w:val="004F5A3B"/>
    <w:rsid w:val="005000A1"/>
    <w:rsid w:val="00502831"/>
    <w:rsid w:val="0050357B"/>
    <w:rsid w:val="005060B2"/>
    <w:rsid w:val="00510002"/>
    <w:rsid w:val="0051104F"/>
    <w:rsid w:val="005123FF"/>
    <w:rsid w:val="00517680"/>
    <w:rsid w:val="005207B6"/>
    <w:rsid w:val="005229D3"/>
    <w:rsid w:val="00523F1A"/>
    <w:rsid w:val="0052481A"/>
    <w:rsid w:val="0053341D"/>
    <w:rsid w:val="00533EA6"/>
    <w:rsid w:val="00540D32"/>
    <w:rsid w:val="0054101A"/>
    <w:rsid w:val="00543E32"/>
    <w:rsid w:val="005445FE"/>
    <w:rsid w:val="00544B28"/>
    <w:rsid w:val="00544F0D"/>
    <w:rsid w:val="00547E34"/>
    <w:rsid w:val="005516E1"/>
    <w:rsid w:val="0055369C"/>
    <w:rsid w:val="00560413"/>
    <w:rsid w:val="005607C2"/>
    <w:rsid w:val="0056154F"/>
    <w:rsid w:val="005625CC"/>
    <w:rsid w:val="00566CEA"/>
    <w:rsid w:val="00573621"/>
    <w:rsid w:val="00581F52"/>
    <w:rsid w:val="0058264E"/>
    <w:rsid w:val="005843D5"/>
    <w:rsid w:val="00584F47"/>
    <w:rsid w:val="005865C6"/>
    <w:rsid w:val="00592436"/>
    <w:rsid w:val="0059298F"/>
    <w:rsid w:val="005936C7"/>
    <w:rsid w:val="00593BAB"/>
    <w:rsid w:val="00594C21"/>
    <w:rsid w:val="005A0F6D"/>
    <w:rsid w:val="005A1A5D"/>
    <w:rsid w:val="005A46B7"/>
    <w:rsid w:val="005A4EAA"/>
    <w:rsid w:val="005A6A18"/>
    <w:rsid w:val="005A6BEB"/>
    <w:rsid w:val="005B188D"/>
    <w:rsid w:val="005B3158"/>
    <w:rsid w:val="005B39FD"/>
    <w:rsid w:val="005B54B7"/>
    <w:rsid w:val="005B5E9C"/>
    <w:rsid w:val="005B7CA4"/>
    <w:rsid w:val="005C1395"/>
    <w:rsid w:val="005C145A"/>
    <w:rsid w:val="005C2EB3"/>
    <w:rsid w:val="005C3788"/>
    <w:rsid w:val="005D24EB"/>
    <w:rsid w:val="005D3CDD"/>
    <w:rsid w:val="005D573D"/>
    <w:rsid w:val="005D5CEB"/>
    <w:rsid w:val="005E0835"/>
    <w:rsid w:val="005E636A"/>
    <w:rsid w:val="005E67BD"/>
    <w:rsid w:val="005E6EB3"/>
    <w:rsid w:val="005F18F0"/>
    <w:rsid w:val="005F1C61"/>
    <w:rsid w:val="005F576E"/>
    <w:rsid w:val="005F7878"/>
    <w:rsid w:val="00601B67"/>
    <w:rsid w:val="00602BB3"/>
    <w:rsid w:val="006118DD"/>
    <w:rsid w:val="00617D9D"/>
    <w:rsid w:val="006228DE"/>
    <w:rsid w:val="006228F7"/>
    <w:rsid w:val="00627D5F"/>
    <w:rsid w:val="0063230B"/>
    <w:rsid w:val="0063260A"/>
    <w:rsid w:val="006346EE"/>
    <w:rsid w:val="00634A45"/>
    <w:rsid w:val="00634CEE"/>
    <w:rsid w:val="00635C98"/>
    <w:rsid w:val="00640169"/>
    <w:rsid w:val="00641AF1"/>
    <w:rsid w:val="006420A2"/>
    <w:rsid w:val="006438A9"/>
    <w:rsid w:val="006451A1"/>
    <w:rsid w:val="006464D6"/>
    <w:rsid w:val="00647AC0"/>
    <w:rsid w:val="00647E48"/>
    <w:rsid w:val="00662CC4"/>
    <w:rsid w:val="00662CEB"/>
    <w:rsid w:val="00663F0D"/>
    <w:rsid w:val="0067157E"/>
    <w:rsid w:val="00673333"/>
    <w:rsid w:val="006751EA"/>
    <w:rsid w:val="006821CC"/>
    <w:rsid w:val="0068741C"/>
    <w:rsid w:val="006943A5"/>
    <w:rsid w:val="00694C99"/>
    <w:rsid w:val="006978A4"/>
    <w:rsid w:val="006A481B"/>
    <w:rsid w:val="006A5DAC"/>
    <w:rsid w:val="006B03C9"/>
    <w:rsid w:val="006B076D"/>
    <w:rsid w:val="006B0995"/>
    <w:rsid w:val="006B332B"/>
    <w:rsid w:val="006B486A"/>
    <w:rsid w:val="006B7772"/>
    <w:rsid w:val="006C15D9"/>
    <w:rsid w:val="006C2899"/>
    <w:rsid w:val="006C58DA"/>
    <w:rsid w:val="006C66F8"/>
    <w:rsid w:val="006C7485"/>
    <w:rsid w:val="006C7721"/>
    <w:rsid w:val="006D2CC5"/>
    <w:rsid w:val="006D4FBE"/>
    <w:rsid w:val="006D6D26"/>
    <w:rsid w:val="006E1B94"/>
    <w:rsid w:val="006E2C69"/>
    <w:rsid w:val="006E31F0"/>
    <w:rsid w:val="006E39F1"/>
    <w:rsid w:val="006E60D4"/>
    <w:rsid w:val="006E6AF1"/>
    <w:rsid w:val="006F147A"/>
    <w:rsid w:val="006F14C2"/>
    <w:rsid w:val="006F55AE"/>
    <w:rsid w:val="006F7471"/>
    <w:rsid w:val="0070087E"/>
    <w:rsid w:val="00706A05"/>
    <w:rsid w:val="00707287"/>
    <w:rsid w:val="00714E9F"/>
    <w:rsid w:val="007224B3"/>
    <w:rsid w:val="0073175F"/>
    <w:rsid w:val="007330FD"/>
    <w:rsid w:val="007335C0"/>
    <w:rsid w:val="00734F13"/>
    <w:rsid w:val="00735574"/>
    <w:rsid w:val="007375AB"/>
    <w:rsid w:val="00737B97"/>
    <w:rsid w:val="00740150"/>
    <w:rsid w:val="0074097C"/>
    <w:rsid w:val="00740D73"/>
    <w:rsid w:val="0074573F"/>
    <w:rsid w:val="00745B16"/>
    <w:rsid w:val="00750B5A"/>
    <w:rsid w:val="00760C41"/>
    <w:rsid w:val="00761539"/>
    <w:rsid w:val="007702F1"/>
    <w:rsid w:val="007703DC"/>
    <w:rsid w:val="00771869"/>
    <w:rsid w:val="00773324"/>
    <w:rsid w:val="00775252"/>
    <w:rsid w:val="00775E35"/>
    <w:rsid w:val="007763FB"/>
    <w:rsid w:val="007764B2"/>
    <w:rsid w:val="0077688A"/>
    <w:rsid w:val="007817CD"/>
    <w:rsid w:val="00784CA4"/>
    <w:rsid w:val="0078545A"/>
    <w:rsid w:val="00793126"/>
    <w:rsid w:val="00796014"/>
    <w:rsid w:val="007A26BB"/>
    <w:rsid w:val="007A3C01"/>
    <w:rsid w:val="007A582B"/>
    <w:rsid w:val="007A5DD9"/>
    <w:rsid w:val="007A6A98"/>
    <w:rsid w:val="007B4DE4"/>
    <w:rsid w:val="007C1718"/>
    <w:rsid w:val="007C267D"/>
    <w:rsid w:val="007C2CCF"/>
    <w:rsid w:val="007C314B"/>
    <w:rsid w:val="007C34F9"/>
    <w:rsid w:val="007C39C2"/>
    <w:rsid w:val="007C4BA2"/>
    <w:rsid w:val="007C5361"/>
    <w:rsid w:val="007D167E"/>
    <w:rsid w:val="007D249F"/>
    <w:rsid w:val="007D35E2"/>
    <w:rsid w:val="007D4205"/>
    <w:rsid w:val="007D439D"/>
    <w:rsid w:val="007D4BE4"/>
    <w:rsid w:val="007D50BF"/>
    <w:rsid w:val="007D71E3"/>
    <w:rsid w:val="007E02F9"/>
    <w:rsid w:val="007E4363"/>
    <w:rsid w:val="007E60B3"/>
    <w:rsid w:val="007E6817"/>
    <w:rsid w:val="007E7186"/>
    <w:rsid w:val="007F1B73"/>
    <w:rsid w:val="007F2B4F"/>
    <w:rsid w:val="007F412A"/>
    <w:rsid w:val="007F7D0D"/>
    <w:rsid w:val="0080203D"/>
    <w:rsid w:val="00804938"/>
    <w:rsid w:val="00804BE9"/>
    <w:rsid w:val="00810A83"/>
    <w:rsid w:val="00814993"/>
    <w:rsid w:val="0081526B"/>
    <w:rsid w:val="00816A23"/>
    <w:rsid w:val="008219EB"/>
    <w:rsid w:val="00821AAB"/>
    <w:rsid w:val="00822041"/>
    <w:rsid w:val="008242FA"/>
    <w:rsid w:val="00824D48"/>
    <w:rsid w:val="00830C91"/>
    <w:rsid w:val="008346B6"/>
    <w:rsid w:val="00835318"/>
    <w:rsid w:val="00837A08"/>
    <w:rsid w:val="00842620"/>
    <w:rsid w:val="00850EED"/>
    <w:rsid w:val="00852F42"/>
    <w:rsid w:val="008559F9"/>
    <w:rsid w:val="0085625D"/>
    <w:rsid w:val="00856F2A"/>
    <w:rsid w:val="0085748B"/>
    <w:rsid w:val="00864642"/>
    <w:rsid w:val="00866152"/>
    <w:rsid w:val="0086636A"/>
    <w:rsid w:val="00866C8D"/>
    <w:rsid w:val="00870ECE"/>
    <w:rsid w:val="00881F29"/>
    <w:rsid w:val="008824AB"/>
    <w:rsid w:val="00883179"/>
    <w:rsid w:val="00883750"/>
    <w:rsid w:val="00887814"/>
    <w:rsid w:val="00890D2B"/>
    <w:rsid w:val="00891C52"/>
    <w:rsid w:val="00896D30"/>
    <w:rsid w:val="008979F2"/>
    <w:rsid w:val="008A0813"/>
    <w:rsid w:val="008A1749"/>
    <w:rsid w:val="008A3D5F"/>
    <w:rsid w:val="008A3D81"/>
    <w:rsid w:val="008A77AD"/>
    <w:rsid w:val="008A78B2"/>
    <w:rsid w:val="008A79F6"/>
    <w:rsid w:val="008B5355"/>
    <w:rsid w:val="008B6E8C"/>
    <w:rsid w:val="008C18DB"/>
    <w:rsid w:val="008C49B0"/>
    <w:rsid w:val="008C4C09"/>
    <w:rsid w:val="008D0A9B"/>
    <w:rsid w:val="008D2376"/>
    <w:rsid w:val="008D4573"/>
    <w:rsid w:val="008D5521"/>
    <w:rsid w:val="008D60E1"/>
    <w:rsid w:val="008D6674"/>
    <w:rsid w:val="008D68B7"/>
    <w:rsid w:val="008D68D2"/>
    <w:rsid w:val="008D7F22"/>
    <w:rsid w:val="008E0021"/>
    <w:rsid w:val="008E2016"/>
    <w:rsid w:val="008E34E4"/>
    <w:rsid w:val="008E3AFD"/>
    <w:rsid w:val="008E5807"/>
    <w:rsid w:val="008E62C8"/>
    <w:rsid w:val="008F01AA"/>
    <w:rsid w:val="008F09AB"/>
    <w:rsid w:val="008F120C"/>
    <w:rsid w:val="008F1CCE"/>
    <w:rsid w:val="008F2C46"/>
    <w:rsid w:val="008F415E"/>
    <w:rsid w:val="008F5142"/>
    <w:rsid w:val="008F539F"/>
    <w:rsid w:val="008F551B"/>
    <w:rsid w:val="008F5EBB"/>
    <w:rsid w:val="008F6B9D"/>
    <w:rsid w:val="008F6EC9"/>
    <w:rsid w:val="008F7793"/>
    <w:rsid w:val="009033B2"/>
    <w:rsid w:val="009035F1"/>
    <w:rsid w:val="00904FE0"/>
    <w:rsid w:val="00907870"/>
    <w:rsid w:val="00910658"/>
    <w:rsid w:val="00912749"/>
    <w:rsid w:val="00916047"/>
    <w:rsid w:val="00921724"/>
    <w:rsid w:val="00921796"/>
    <w:rsid w:val="00922C4A"/>
    <w:rsid w:val="0092463E"/>
    <w:rsid w:val="009264D3"/>
    <w:rsid w:val="009308FD"/>
    <w:rsid w:val="00930CD5"/>
    <w:rsid w:val="009317CD"/>
    <w:rsid w:val="00934145"/>
    <w:rsid w:val="009352F2"/>
    <w:rsid w:val="00936672"/>
    <w:rsid w:val="00943094"/>
    <w:rsid w:val="009452AC"/>
    <w:rsid w:val="00945A53"/>
    <w:rsid w:val="0094644B"/>
    <w:rsid w:val="00947097"/>
    <w:rsid w:val="009472F9"/>
    <w:rsid w:val="009532E7"/>
    <w:rsid w:val="00954F34"/>
    <w:rsid w:val="009551F0"/>
    <w:rsid w:val="00957349"/>
    <w:rsid w:val="009618B2"/>
    <w:rsid w:val="009634F0"/>
    <w:rsid w:val="00967C88"/>
    <w:rsid w:val="00975AE4"/>
    <w:rsid w:val="00976099"/>
    <w:rsid w:val="009762E5"/>
    <w:rsid w:val="009766BC"/>
    <w:rsid w:val="00977266"/>
    <w:rsid w:val="00977A26"/>
    <w:rsid w:val="00982A01"/>
    <w:rsid w:val="0098698F"/>
    <w:rsid w:val="00986DC8"/>
    <w:rsid w:val="0099035E"/>
    <w:rsid w:val="00992D68"/>
    <w:rsid w:val="009A1481"/>
    <w:rsid w:val="009A33AE"/>
    <w:rsid w:val="009A3D08"/>
    <w:rsid w:val="009B0BCC"/>
    <w:rsid w:val="009B1AAB"/>
    <w:rsid w:val="009B4F69"/>
    <w:rsid w:val="009B5324"/>
    <w:rsid w:val="009C321D"/>
    <w:rsid w:val="009C4327"/>
    <w:rsid w:val="009C4595"/>
    <w:rsid w:val="009C4919"/>
    <w:rsid w:val="009C701E"/>
    <w:rsid w:val="009C7627"/>
    <w:rsid w:val="009D01DA"/>
    <w:rsid w:val="009D0D39"/>
    <w:rsid w:val="009D66F7"/>
    <w:rsid w:val="009D7E39"/>
    <w:rsid w:val="009E409A"/>
    <w:rsid w:val="009E4DE4"/>
    <w:rsid w:val="009E4F42"/>
    <w:rsid w:val="009F198E"/>
    <w:rsid w:val="009F2A6C"/>
    <w:rsid w:val="009F4127"/>
    <w:rsid w:val="009F4E2F"/>
    <w:rsid w:val="009F7CFA"/>
    <w:rsid w:val="00A02052"/>
    <w:rsid w:val="00A02C14"/>
    <w:rsid w:val="00A074A0"/>
    <w:rsid w:val="00A132A5"/>
    <w:rsid w:val="00A14217"/>
    <w:rsid w:val="00A14A4B"/>
    <w:rsid w:val="00A16556"/>
    <w:rsid w:val="00A168D1"/>
    <w:rsid w:val="00A201B8"/>
    <w:rsid w:val="00A24F7B"/>
    <w:rsid w:val="00A27C2B"/>
    <w:rsid w:val="00A31A2D"/>
    <w:rsid w:val="00A33E79"/>
    <w:rsid w:val="00A33EC2"/>
    <w:rsid w:val="00A35B30"/>
    <w:rsid w:val="00A36D1F"/>
    <w:rsid w:val="00A406CA"/>
    <w:rsid w:val="00A41777"/>
    <w:rsid w:val="00A42F70"/>
    <w:rsid w:val="00A435DE"/>
    <w:rsid w:val="00A4561C"/>
    <w:rsid w:val="00A46D18"/>
    <w:rsid w:val="00A52FC2"/>
    <w:rsid w:val="00A5378B"/>
    <w:rsid w:val="00A5449F"/>
    <w:rsid w:val="00A5501B"/>
    <w:rsid w:val="00A560CD"/>
    <w:rsid w:val="00A576A9"/>
    <w:rsid w:val="00A63D9C"/>
    <w:rsid w:val="00A646EF"/>
    <w:rsid w:val="00A65FD1"/>
    <w:rsid w:val="00A72912"/>
    <w:rsid w:val="00A73AC9"/>
    <w:rsid w:val="00A744F7"/>
    <w:rsid w:val="00A759EA"/>
    <w:rsid w:val="00A76A16"/>
    <w:rsid w:val="00A8382E"/>
    <w:rsid w:val="00A845D4"/>
    <w:rsid w:val="00A84FA0"/>
    <w:rsid w:val="00A97ED7"/>
    <w:rsid w:val="00AA1B29"/>
    <w:rsid w:val="00AA2CA5"/>
    <w:rsid w:val="00AA5321"/>
    <w:rsid w:val="00AA5833"/>
    <w:rsid w:val="00AB00E1"/>
    <w:rsid w:val="00AB250A"/>
    <w:rsid w:val="00AB3EE4"/>
    <w:rsid w:val="00AB6405"/>
    <w:rsid w:val="00AC0A14"/>
    <w:rsid w:val="00AC0F94"/>
    <w:rsid w:val="00AC309F"/>
    <w:rsid w:val="00AC3F50"/>
    <w:rsid w:val="00AC50E4"/>
    <w:rsid w:val="00AC6587"/>
    <w:rsid w:val="00AC7C3F"/>
    <w:rsid w:val="00AE44A8"/>
    <w:rsid w:val="00AE4CBF"/>
    <w:rsid w:val="00AF05CF"/>
    <w:rsid w:val="00AF10F5"/>
    <w:rsid w:val="00AF116E"/>
    <w:rsid w:val="00AF1432"/>
    <w:rsid w:val="00AF3D2D"/>
    <w:rsid w:val="00AF59B2"/>
    <w:rsid w:val="00AF6C9F"/>
    <w:rsid w:val="00AF702A"/>
    <w:rsid w:val="00AF7175"/>
    <w:rsid w:val="00B03362"/>
    <w:rsid w:val="00B04A8F"/>
    <w:rsid w:val="00B06872"/>
    <w:rsid w:val="00B21073"/>
    <w:rsid w:val="00B21D64"/>
    <w:rsid w:val="00B3377C"/>
    <w:rsid w:val="00B3379C"/>
    <w:rsid w:val="00B36493"/>
    <w:rsid w:val="00B36C43"/>
    <w:rsid w:val="00B4056B"/>
    <w:rsid w:val="00B419DE"/>
    <w:rsid w:val="00B42B02"/>
    <w:rsid w:val="00B42D87"/>
    <w:rsid w:val="00B443A6"/>
    <w:rsid w:val="00B45515"/>
    <w:rsid w:val="00B507DA"/>
    <w:rsid w:val="00B51644"/>
    <w:rsid w:val="00B56250"/>
    <w:rsid w:val="00B56900"/>
    <w:rsid w:val="00B62EC6"/>
    <w:rsid w:val="00B6710A"/>
    <w:rsid w:val="00B70136"/>
    <w:rsid w:val="00B7575D"/>
    <w:rsid w:val="00B75D88"/>
    <w:rsid w:val="00B81F8F"/>
    <w:rsid w:val="00B83D8E"/>
    <w:rsid w:val="00B849E4"/>
    <w:rsid w:val="00B858F5"/>
    <w:rsid w:val="00B86E27"/>
    <w:rsid w:val="00B87502"/>
    <w:rsid w:val="00B917AF"/>
    <w:rsid w:val="00B918F8"/>
    <w:rsid w:val="00B91ADE"/>
    <w:rsid w:val="00B91DFB"/>
    <w:rsid w:val="00B9431F"/>
    <w:rsid w:val="00B9564E"/>
    <w:rsid w:val="00B959F0"/>
    <w:rsid w:val="00BA022C"/>
    <w:rsid w:val="00BA28D7"/>
    <w:rsid w:val="00BA3E7A"/>
    <w:rsid w:val="00BA45CA"/>
    <w:rsid w:val="00BA4672"/>
    <w:rsid w:val="00BA4AB6"/>
    <w:rsid w:val="00BB0DEF"/>
    <w:rsid w:val="00BB2DCE"/>
    <w:rsid w:val="00BB35F5"/>
    <w:rsid w:val="00BB361C"/>
    <w:rsid w:val="00BB629B"/>
    <w:rsid w:val="00BC1141"/>
    <w:rsid w:val="00BC1808"/>
    <w:rsid w:val="00BC39E3"/>
    <w:rsid w:val="00BD041C"/>
    <w:rsid w:val="00BD1774"/>
    <w:rsid w:val="00BD509A"/>
    <w:rsid w:val="00BE07D8"/>
    <w:rsid w:val="00BE0BFE"/>
    <w:rsid w:val="00BE11EC"/>
    <w:rsid w:val="00BE1F44"/>
    <w:rsid w:val="00BE2A81"/>
    <w:rsid w:val="00BE3DC0"/>
    <w:rsid w:val="00BE5889"/>
    <w:rsid w:val="00BE602C"/>
    <w:rsid w:val="00BE77B5"/>
    <w:rsid w:val="00BF2370"/>
    <w:rsid w:val="00BF2398"/>
    <w:rsid w:val="00BF28FB"/>
    <w:rsid w:val="00BF71D1"/>
    <w:rsid w:val="00C0181C"/>
    <w:rsid w:val="00C029AC"/>
    <w:rsid w:val="00C076FB"/>
    <w:rsid w:val="00C07851"/>
    <w:rsid w:val="00C10B40"/>
    <w:rsid w:val="00C10FA3"/>
    <w:rsid w:val="00C1118B"/>
    <w:rsid w:val="00C12001"/>
    <w:rsid w:val="00C13EC9"/>
    <w:rsid w:val="00C13FBB"/>
    <w:rsid w:val="00C16399"/>
    <w:rsid w:val="00C165D2"/>
    <w:rsid w:val="00C23F4B"/>
    <w:rsid w:val="00C247F4"/>
    <w:rsid w:val="00C248C1"/>
    <w:rsid w:val="00C252E5"/>
    <w:rsid w:val="00C30CF9"/>
    <w:rsid w:val="00C311FB"/>
    <w:rsid w:val="00C32E5C"/>
    <w:rsid w:val="00C34B41"/>
    <w:rsid w:val="00C35B93"/>
    <w:rsid w:val="00C42329"/>
    <w:rsid w:val="00C431FF"/>
    <w:rsid w:val="00C477B0"/>
    <w:rsid w:val="00C47AB7"/>
    <w:rsid w:val="00C50640"/>
    <w:rsid w:val="00C571C7"/>
    <w:rsid w:val="00C57B1A"/>
    <w:rsid w:val="00C6258F"/>
    <w:rsid w:val="00C6491F"/>
    <w:rsid w:val="00C7017C"/>
    <w:rsid w:val="00C73C2A"/>
    <w:rsid w:val="00C74E68"/>
    <w:rsid w:val="00C75D98"/>
    <w:rsid w:val="00C7617F"/>
    <w:rsid w:val="00C76E7C"/>
    <w:rsid w:val="00C80526"/>
    <w:rsid w:val="00C80955"/>
    <w:rsid w:val="00C8631B"/>
    <w:rsid w:val="00C900F1"/>
    <w:rsid w:val="00C907DF"/>
    <w:rsid w:val="00C92190"/>
    <w:rsid w:val="00CA4DA6"/>
    <w:rsid w:val="00CA5CBF"/>
    <w:rsid w:val="00CB03C5"/>
    <w:rsid w:val="00CB0C54"/>
    <w:rsid w:val="00CB0E61"/>
    <w:rsid w:val="00CB1056"/>
    <w:rsid w:val="00CB121A"/>
    <w:rsid w:val="00CB2B67"/>
    <w:rsid w:val="00CB397C"/>
    <w:rsid w:val="00CB4F05"/>
    <w:rsid w:val="00CB5E58"/>
    <w:rsid w:val="00CB7487"/>
    <w:rsid w:val="00CB75F0"/>
    <w:rsid w:val="00CC0751"/>
    <w:rsid w:val="00CC0A1C"/>
    <w:rsid w:val="00CC11F5"/>
    <w:rsid w:val="00CC2D85"/>
    <w:rsid w:val="00CC3A5E"/>
    <w:rsid w:val="00CD403D"/>
    <w:rsid w:val="00CD60F0"/>
    <w:rsid w:val="00CD6616"/>
    <w:rsid w:val="00CE5A9F"/>
    <w:rsid w:val="00CE5B24"/>
    <w:rsid w:val="00CF386F"/>
    <w:rsid w:val="00CF4A2F"/>
    <w:rsid w:val="00CF4B78"/>
    <w:rsid w:val="00CF7A03"/>
    <w:rsid w:val="00D02D63"/>
    <w:rsid w:val="00D036E7"/>
    <w:rsid w:val="00D03D5A"/>
    <w:rsid w:val="00D12F60"/>
    <w:rsid w:val="00D13779"/>
    <w:rsid w:val="00D13BF5"/>
    <w:rsid w:val="00D13C94"/>
    <w:rsid w:val="00D20E54"/>
    <w:rsid w:val="00D25D5F"/>
    <w:rsid w:val="00D2694F"/>
    <w:rsid w:val="00D31252"/>
    <w:rsid w:val="00D31CDD"/>
    <w:rsid w:val="00D33188"/>
    <w:rsid w:val="00D350B9"/>
    <w:rsid w:val="00D357D5"/>
    <w:rsid w:val="00D35C92"/>
    <w:rsid w:val="00D37F3A"/>
    <w:rsid w:val="00D405A2"/>
    <w:rsid w:val="00D45A98"/>
    <w:rsid w:val="00D465A5"/>
    <w:rsid w:val="00D500D4"/>
    <w:rsid w:val="00D504C3"/>
    <w:rsid w:val="00D52BF4"/>
    <w:rsid w:val="00D56472"/>
    <w:rsid w:val="00D56A11"/>
    <w:rsid w:val="00D56AD0"/>
    <w:rsid w:val="00D574CA"/>
    <w:rsid w:val="00D7239D"/>
    <w:rsid w:val="00D757B9"/>
    <w:rsid w:val="00D773B3"/>
    <w:rsid w:val="00D80F1B"/>
    <w:rsid w:val="00D84B18"/>
    <w:rsid w:val="00D86E8C"/>
    <w:rsid w:val="00D900E6"/>
    <w:rsid w:val="00DA02DE"/>
    <w:rsid w:val="00DA1135"/>
    <w:rsid w:val="00DA1EE3"/>
    <w:rsid w:val="00DA2D9D"/>
    <w:rsid w:val="00DA4F7A"/>
    <w:rsid w:val="00DA7246"/>
    <w:rsid w:val="00DA7759"/>
    <w:rsid w:val="00DB6E14"/>
    <w:rsid w:val="00DC3FFC"/>
    <w:rsid w:val="00DC53F6"/>
    <w:rsid w:val="00DD04D5"/>
    <w:rsid w:val="00DD1685"/>
    <w:rsid w:val="00DD168B"/>
    <w:rsid w:val="00DD1C6D"/>
    <w:rsid w:val="00DD1E3C"/>
    <w:rsid w:val="00DD26A7"/>
    <w:rsid w:val="00DD5AE4"/>
    <w:rsid w:val="00DD6605"/>
    <w:rsid w:val="00DD7313"/>
    <w:rsid w:val="00DE571B"/>
    <w:rsid w:val="00DF432C"/>
    <w:rsid w:val="00DF44F9"/>
    <w:rsid w:val="00DF5323"/>
    <w:rsid w:val="00DF58F1"/>
    <w:rsid w:val="00DF7B7B"/>
    <w:rsid w:val="00E0332D"/>
    <w:rsid w:val="00E041ED"/>
    <w:rsid w:val="00E0565A"/>
    <w:rsid w:val="00E06C34"/>
    <w:rsid w:val="00E14D49"/>
    <w:rsid w:val="00E14FA4"/>
    <w:rsid w:val="00E1769C"/>
    <w:rsid w:val="00E21579"/>
    <w:rsid w:val="00E21CDC"/>
    <w:rsid w:val="00E22D55"/>
    <w:rsid w:val="00E25213"/>
    <w:rsid w:val="00E2752B"/>
    <w:rsid w:val="00E32A74"/>
    <w:rsid w:val="00E33413"/>
    <w:rsid w:val="00E33DCF"/>
    <w:rsid w:val="00E379DF"/>
    <w:rsid w:val="00E40231"/>
    <w:rsid w:val="00E42285"/>
    <w:rsid w:val="00E43A7A"/>
    <w:rsid w:val="00E465E9"/>
    <w:rsid w:val="00E46F52"/>
    <w:rsid w:val="00E50782"/>
    <w:rsid w:val="00E50A9E"/>
    <w:rsid w:val="00E535EA"/>
    <w:rsid w:val="00E55966"/>
    <w:rsid w:val="00E55E5B"/>
    <w:rsid w:val="00E61FAD"/>
    <w:rsid w:val="00E65648"/>
    <w:rsid w:val="00E7004C"/>
    <w:rsid w:val="00E716F6"/>
    <w:rsid w:val="00E7254E"/>
    <w:rsid w:val="00E75495"/>
    <w:rsid w:val="00E800A9"/>
    <w:rsid w:val="00E8380B"/>
    <w:rsid w:val="00E849F2"/>
    <w:rsid w:val="00E86BFC"/>
    <w:rsid w:val="00E9010D"/>
    <w:rsid w:val="00E9245A"/>
    <w:rsid w:val="00EA039B"/>
    <w:rsid w:val="00EA167F"/>
    <w:rsid w:val="00EA189D"/>
    <w:rsid w:val="00EA1A5A"/>
    <w:rsid w:val="00EA1BA3"/>
    <w:rsid w:val="00EA263F"/>
    <w:rsid w:val="00EA73C5"/>
    <w:rsid w:val="00EA7A3F"/>
    <w:rsid w:val="00EB2C0E"/>
    <w:rsid w:val="00EB2DEF"/>
    <w:rsid w:val="00EB3F7D"/>
    <w:rsid w:val="00EB4850"/>
    <w:rsid w:val="00EB4F69"/>
    <w:rsid w:val="00EC5E54"/>
    <w:rsid w:val="00ED1986"/>
    <w:rsid w:val="00ED25AD"/>
    <w:rsid w:val="00ED5E48"/>
    <w:rsid w:val="00EE0664"/>
    <w:rsid w:val="00EE26C4"/>
    <w:rsid w:val="00EE37D0"/>
    <w:rsid w:val="00EE7237"/>
    <w:rsid w:val="00EE7D90"/>
    <w:rsid w:val="00EF01A6"/>
    <w:rsid w:val="00EF03EF"/>
    <w:rsid w:val="00EF1902"/>
    <w:rsid w:val="00EF3A97"/>
    <w:rsid w:val="00EF57B7"/>
    <w:rsid w:val="00F006BE"/>
    <w:rsid w:val="00F00AD9"/>
    <w:rsid w:val="00F00B84"/>
    <w:rsid w:val="00F0157C"/>
    <w:rsid w:val="00F02F12"/>
    <w:rsid w:val="00F04571"/>
    <w:rsid w:val="00F0565A"/>
    <w:rsid w:val="00F11E46"/>
    <w:rsid w:val="00F1259A"/>
    <w:rsid w:val="00F126E8"/>
    <w:rsid w:val="00F14229"/>
    <w:rsid w:val="00F1606A"/>
    <w:rsid w:val="00F174F2"/>
    <w:rsid w:val="00F21BBE"/>
    <w:rsid w:val="00F24DF2"/>
    <w:rsid w:val="00F27ED9"/>
    <w:rsid w:val="00F32948"/>
    <w:rsid w:val="00F34723"/>
    <w:rsid w:val="00F36397"/>
    <w:rsid w:val="00F37B19"/>
    <w:rsid w:val="00F40A4C"/>
    <w:rsid w:val="00F40D6F"/>
    <w:rsid w:val="00F41743"/>
    <w:rsid w:val="00F51A0E"/>
    <w:rsid w:val="00F53BD4"/>
    <w:rsid w:val="00F56E94"/>
    <w:rsid w:val="00F63FF7"/>
    <w:rsid w:val="00F66F5C"/>
    <w:rsid w:val="00F6722D"/>
    <w:rsid w:val="00F67BFA"/>
    <w:rsid w:val="00F70A59"/>
    <w:rsid w:val="00F70EA6"/>
    <w:rsid w:val="00F717F5"/>
    <w:rsid w:val="00F7298B"/>
    <w:rsid w:val="00F76410"/>
    <w:rsid w:val="00F775A4"/>
    <w:rsid w:val="00F8095D"/>
    <w:rsid w:val="00F86620"/>
    <w:rsid w:val="00F86651"/>
    <w:rsid w:val="00F8750A"/>
    <w:rsid w:val="00F903CC"/>
    <w:rsid w:val="00F92F71"/>
    <w:rsid w:val="00F955CD"/>
    <w:rsid w:val="00FA5FE0"/>
    <w:rsid w:val="00FA7F17"/>
    <w:rsid w:val="00FB2017"/>
    <w:rsid w:val="00FB23EF"/>
    <w:rsid w:val="00FB2CF3"/>
    <w:rsid w:val="00FB6842"/>
    <w:rsid w:val="00FB6B1A"/>
    <w:rsid w:val="00FB76D6"/>
    <w:rsid w:val="00FC1197"/>
    <w:rsid w:val="00FC11B4"/>
    <w:rsid w:val="00FC71C7"/>
    <w:rsid w:val="00FE075E"/>
    <w:rsid w:val="00FF0532"/>
    <w:rsid w:val="00FF110C"/>
    <w:rsid w:val="00FF6700"/>
    <w:rsid w:val="00FF696D"/>
    <w:rsid w:val="24389A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16615"/>
  <w15:docId w15:val="{EEF1EB00-15DE-43A1-A74D-A404513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F9"/>
    <w:rPr>
      <w:rFonts w:ascii="Cambria" w:eastAsia="Cambria" w:hAnsi="Cambria" w:cs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PR05--Bodycopy"/>
    <w:link w:val="Heading2Char"/>
    <w:uiPriority w:val="9"/>
    <w:unhideWhenUsed/>
    <w:qFormat/>
    <w:rsid w:val="001B76BB"/>
    <w:pPr>
      <w:keepNext/>
      <w:spacing w:before="280" w:after="180" w:line="240" w:lineRule="atLeast"/>
      <w:outlineLvl w:val="1"/>
    </w:pPr>
    <w:rPr>
      <w:rFonts w:ascii="Arial" w:eastAsia="Calibri" w:hAnsi="Arial" w:cs="Times New Roman"/>
      <w:caps/>
      <w:color w:val="0092CF"/>
      <w:sz w:val="1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23F4B"/>
  </w:style>
  <w:style w:type="paragraph" w:styleId="Footer">
    <w:name w:val="footer"/>
    <w:basedOn w:val="Normal"/>
    <w:link w:val="Foot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23F4B"/>
  </w:style>
  <w:style w:type="paragraph" w:customStyle="1" w:styleId="BasicParagraph">
    <w:name w:val="[Basic Paragraph]"/>
    <w:basedOn w:val="Normal"/>
    <w:uiPriority w:val="99"/>
    <w:rsid w:val="00C23F4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F0"/>
    <w:rPr>
      <w:rFonts w:ascii="Lucida Grande" w:eastAsia="Cambria" w:hAnsi="Lucida Grande" w:cs="Lucida Grande"/>
      <w:sz w:val="18"/>
      <w:szCs w:val="18"/>
    </w:rPr>
  </w:style>
  <w:style w:type="paragraph" w:customStyle="1" w:styleId="PR00--PropertyAddress">
    <w:name w:val="PR00 -- Property Address"/>
    <w:basedOn w:val="Normal"/>
    <w:qFormat/>
    <w:rsid w:val="00592436"/>
    <w:pPr>
      <w:spacing w:line="260" w:lineRule="exact"/>
    </w:pPr>
    <w:rPr>
      <w:rFonts w:ascii="Arial" w:eastAsia="Times New Roman" w:hAnsi="Arial"/>
      <w:color w:val="58595B"/>
      <w:sz w:val="20"/>
      <w:szCs w:val="20"/>
    </w:rPr>
  </w:style>
  <w:style w:type="table" w:styleId="TableGrid">
    <w:name w:val="Table Grid"/>
    <w:basedOn w:val="TableNormal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07DA"/>
    <w:pPr>
      <w:widowControl w:val="0"/>
      <w:autoSpaceDE w:val="0"/>
      <w:autoSpaceDN w:val="0"/>
      <w:adjustRightInd w:val="0"/>
    </w:pPr>
    <w:rPr>
      <w:rFonts w:ascii="Helvetica" w:eastAsiaTheme="minorEastAsia" w:hAnsi="Helvetica" w:cs="Helvetica"/>
      <w:color w:val="000000"/>
    </w:rPr>
  </w:style>
  <w:style w:type="paragraph" w:styleId="ListParagraph">
    <w:name w:val="List Paragraph"/>
    <w:basedOn w:val="Normal"/>
    <w:uiPriority w:val="34"/>
    <w:qFormat/>
    <w:rsid w:val="00B507D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1B76BB"/>
    <w:rPr>
      <w:rFonts w:ascii="Arial" w:eastAsia="Calibri" w:hAnsi="Arial" w:cs="Times New Roman"/>
      <w:caps/>
      <w:color w:val="0092CF"/>
      <w:sz w:val="19"/>
      <w:szCs w:val="22"/>
    </w:rPr>
  </w:style>
  <w:style w:type="paragraph" w:customStyle="1" w:styleId="PR05--Bodycopy">
    <w:name w:val="PR05 -- Body copy"/>
    <w:link w:val="PR05--BodycopyChar"/>
    <w:qFormat/>
    <w:rsid w:val="001B76BB"/>
    <w:pPr>
      <w:spacing w:after="180" w:line="280" w:lineRule="atLeast"/>
    </w:pPr>
    <w:rPr>
      <w:rFonts w:ascii="Arial" w:eastAsia="Calibri" w:hAnsi="Arial" w:cs="Times New Roman"/>
      <w:color w:val="58595B"/>
      <w:sz w:val="19"/>
      <w:szCs w:val="22"/>
    </w:rPr>
  </w:style>
  <w:style w:type="character" w:customStyle="1" w:styleId="PR05--BodycopyChar">
    <w:name w:val="PR05 -- Body copy Char"/>
    <w:link w:val="PR05--Bodycopy"/>
    <w:locked/>
    <w:rsid w:val="001B76BB"/>
    <w:rPr>
      <w:rFonts w:ascii="Arial" w:eastAsia="Calibri" w:hAnsi="Arial" w:cs="Times New Roman"/>
      <w:color w:val="58595B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482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E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76E7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16F"/>
    <w:pPr>
      <w:spacing w:after="100"/>
    </w:pPr>
    <w:rPr>
      <w:rFonts w:ascii="Calibri" w:hAnsi="Calibri"/>
      <w:sz w:val="19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B04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35B30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Local\Microsoft\Windows\INetCache\Content.Outlook\3JG62H0K\UPS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2C3992F85A4D9585837E6E343F03" ma:contentTypeVersion="14" ma:contentTypeDescription="Create a new document." ma:contentTypeScope="" ma:versionID="3163a14e8a7b71e1c56c3525df99ecd8">
  <xsd:schema xmlns:xsd="http://www.w3.org/2001/XMLSchema" xmlns:xs="http://www.w3.org/2001/XMLSchema" xmlns:p="http://schemas.microsoft.com/office/2006/metadata/properties" xmlns:ns2="288f24ce-5b31-4119-a327-0c573421b376" xmlns:ns3="1ee42df3-3d07-473d-b88c-d0c5de344ea5" targetNamespace="http://schemas.microsoft.com/office/2006/metadata/properties" ma:root="true" ma:fieldsID="798b7322e1ad8a92260e86ecd4643014" ns2:_="" ns3:_="">
    <xsd:import namespace="288f24ce-5b31-4119-a327-0c573421b376"/>
    <xsd:import namespace="1ee42df3-3d07-473d-b88c-d0c5de344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f24ce-5b31-4119-a327-0c573421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eea8dcf-e383-4c9d-874d-9676d4b91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42df3-3d07-473d-b88c-d0c5de344e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17e433-d738-4b2c-83bd-92f5a56971d0}" ma:internalName="TaxCatchAll" ma:showField="CatchAllData" ma:web="1ee42df3-3d07-473d-b88c-d0c5de344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f24ce-5b31-4119-a327-0c573421b376">
      <Terms xmlns="http://schemas.microsoft.com/office/infopath/2007/PartnerControls"/>
    </lcf76f155ced4ddcb4097134ff3c332f>
    <TaxCatchAll xmlns="1ee42df3-3d07-473d-b88c-d0c5de344ea5" xsi:nil="true"/>
  </documentManagement>
</p:properties>
</file>

<file path=customXml/itemProps1.xml><?xml version="1.0" encoding="utf-8"?>
<ds:datastoreItem xmlns:ds="http://schemas.openxmlformats.org/officeDocument/2006/customXml" ds:itemID="{39C2788F-7BF4-4144-BFD1-D3E8B349D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57882B-233C-4FBC-B42F-06454C6D37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9769BF-CABC-4BB5-A33B-70F794BCC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f24ce-5b31-4119-a327-0c573421b376"/>
    <ds:schemaRef ds:uri="1ee42df3-3d07-473d-b88c-d0c5de344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233D09-4B0B-4E50-9B47-04313FE4DD63}">
  <ds:schemaRefs>
    <ds:schemaRef ds:uri="http://schemas.microsoft.com/office/2006/metadata/properties"/>
    <ds:schemaRef ds:uri="http://schemas.microsoft.com/office/infopath/2007/PartnerControls"/>
    <ds:schemaRef ds:uri="288f24ce-5b31-4119-a327-0c573421b376"/>
    <ds:schemaRef ds:uri="1ee42df3-3d07-473d-b88c-d0c5de344e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UPS_letterhead</Template>
  <TotalTime>113</TotalTime>
  <Pages>4</Pages>
  <Words>154</Words>
  <Characters>1346</Characters>
  <Application>Microsoft Office Word</Application>
  <DocSecurity>0</DocSecurity>
  <Lines>336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EnvyUs Design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</dc:creator>
  <cp:lastModifiedBy>David Shinnick</cp:lastModifiedBy>
  <cp:revision>79</cp:revision>
  <cp:lastPrinted>2020-12-10T02:08:00Z</cp:lastPrinted>
  <dcterms:created xsi:type="dcterms:W3CDTF">2025-08-28T05:24:00Z</dcterms:created>
  <dcterms:modified xsi:type="dcterms:W3CDTF">2026-07-27T02:02:00Z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0x01010014C72C3992F85A4D9585837E6E343F03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